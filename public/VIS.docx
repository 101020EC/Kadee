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FA4" w:rsidRPr="000A4CD2" w:rsidRDefault="00706FA4" w:rsidP="0074068F">
      <w:pPr>
        <w:ind w:firstLine="3119"/>
        <w:rPr>
          <w:rFonts w:ascii="TH SarabunIT๙" w:hAnsi="TH SarabunIT๙" w:cs="TH SarabunIT๙"/>
          <w:b/>
          <w:bCs/>
          <w:color w:val="FFFFFF"/>
          <w:spacing w:val="-20"/>
          <w:sz w:val="58"/>
          <w:szCs w:val="58"/>
        </w:rPr>
      </w:pPr>
      <w:r w:rsidRPr="000A4CD2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75136" behindDoc="0" locked="0" layoutInCell="1" allowOverlap="1" wp14:anchorId="4F180332" wp14:editId="673F75E5">
            <wp:simplePos x="0" y="0"/>
            <wp:positionH relativeFrom="margin">
              <wp:align>left</wp:align>
            </wp:positionH>
            <wp:positionV relativeFrom="paragraph">
              <wp:posOffset>-95885</wp:posOffset>
            </wp:positionV>
            <wp:extent cx="539115" cy="539750"/>
            <wp:effectExtent l="0" t="0" r="0" b="0"/>
            <wp:wrapNone/>
            <wp:docPr id="17" name="รูปภาพ 8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" descr="krut_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068F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</w:t>
      </w:r>
      <w:r w:rsidRPr="000A4CD2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  <w:r w:rsidRPr="000A4CD2">
        <w:rPr>
          <w:rFonts w:ascii="TH SarabunIT๙" w:hAnsi="TH SarabunIT๙" w:cs="TH SarabunIT๙"/>
        </w:rPr>
        <w:tab/>
      </w:r>
      <w:r w:rsidRPr="000A4CD2">
        <w:rPr>
          <w:rFonts w:ascii="TH SarabunIT๙" w:hAnsi="TH SarabunIT๙" w:cs="TH SarabunIT๙"/>
          <w:b/>
          <w:bCs/>
          <w:color w:val="FFFFFF"/>
          <w:spacing w:val="-20"/>
          <w:sz w:val="58"/>
          <w:szCs w:val="58"/>
          <w:cs/>
        </w:rPr>
        <w:t>บันทึกข้อความ</w:t>
      </w:r>
    </w:p>
    <w:p w:rsidR="00706FA4" w:rsidRPr="000A4CD2" w:rsidRDefault="00706FA4" w:rsidP="00706FA4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  <w:cs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1040" behindDoc="0" locked="0" layoutInCell="1" allowOverlap="1" wp14:anchorId="089ABF24" wp14:editId="33A37F9A">
                <wp:simplePos x="0" y="0"/>
                <wp:positionH relativeFrom="column">
                  <wp:posOffset>844550</wp:posOffset>
                </wp:positionH>
                <wp:positionV relativeFrom="paragraph">
                  <wp:posOffset>240664</wp:posOffset>
                </wp:positionV>
                <wp:extent cx="4895850" cy="0"/>
                <wp:effectExtent l="0" t="0" r="0" b="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43750E2D" id="Line 12" o:spid="_x0000_s1026" style="position:absolute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5pt,18.95pt" to="452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ฝ่ายควบคุมและตรวจสอบทางศุลกากร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สคศ. ดปบ. </w:t>
      </w:r>
      <w:r w:rsidRPr="000A4CD2">
        <w:rPr>
          <w:rFonts w:ascii="TH SarabunIT๙" w:hAnsi="TH SarabunIT๙" w:cs="TH SarabunIT๙"/>
          <w:noProof/>
          <w:sz w:val="32"/>
          <w:szCs w:val="32"/>
          <w:cs/>
        </w:rPr>
        <w:t xml:space="preserve"> โทร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074 521 030</w:t>
      </w:r>
    </w:p>
    <w:p w:rsidR="00706FA4" w:rsidRPr="000A4CD2" w:rsidRDefault="00706FA4" w:rsidP="00706FA4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3088" behindDoc="0" locked="0" layoutInCell="1" allowOverlap="1" wp14:anchorId="22630147" wp14:editId="4B34BB76">
                <wp:simplePos x="0" y="0"/>
                <wp:positionH relativeFrom="column">
                  <wp:posOffset>3200400</wp:posOffset>
                </wp:positionH>
                <wp:positionV relativeFrom="paragraph">
                  <wp:posOffset>243204</wp:posOffset>
                </wp:positionV>
                <wp:extent cx="2538095" cy="0"/>
                <wp:effectExtent l="0" t="0" r="0" b="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809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D7B79D7" id="Line 14" o:spid="_x0000_s1026" style="position:absolute;z-index:25167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2pt,19.15pt" to="451.8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2064" behindDoc="0" locked="0" layoutInCell="1" allowOverlap="1" wp14:anchorId="41088053" wp14:editId="7E2FBD8D">
                <wp:simplePos x="0" y="0"/>
                <wp:positionH relativeFrom="column">
                  <wp:posOffset>115570</wp:posOffset>
                </wp:positionH>
                <wp:positionV relativeFrom="paragraph">
                  <wp:posOffset>243204</wp:posOffset>
                </wp:positionV>
                <wp:extent cx="2758440" cy="0"/>
                <wp:effectExtent l="0" t="0" r="0" b="0"/>
                <wp:wrapNone/>
                <wp:docPr id="1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84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AA3DF05" id="Line 13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1pt,19.15pt" to="226.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กค 0502(34)</w:t>
      </w:r>
      <w:r w:rsidRPr="000A4CD2">
        <w:rPr>
          <w:rFonts w:ascii="TH SarabunIT๙" w:hAnsi="TH SarabunIT๙" w:cs="TH SarabunIT๙"/>
          <w:sz w:val="32"/>
          <w:szCs w:val="32"/>
          <w:cs/>
        </w:rPr>
        <w:t>/</w:t>
      </w:r>
      <w:r>
        <w:rPr>
          <w:rFonts w:ascii="TH SarabunIT๙" w:hAnsi="TH SarabunIT๙" w:cs="TH SarabunIT๙" w:hint="cs"/>
          <w:b/>
          <w:bCs/>
          <w:sz w:val="38"/>
          <w:szCs w:val="38"/>
          <w:cs/>
        </w:rPr>
        <w:t>-</w:t>
      </w:r>
      <w:r w:rsidRPr="000A4CD2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                           </w:t>
      </w:r>
      <w:r w:rsidRPr="000A4CD2">
        <w:rPr>
          <w:rFonts w:ascii="TH SarabunIT๙" w:hAnsi="TH SarabunIT๙" w:cs="TH SarabunIT๙"/>
          <w:b/>
          <w:bCs/>
          <w:spacing w:val="-6"/>
          <w:sz w:val="38"/>
          <w:szCs w:val="38"/>
          <w:cs/>
        </w:rPr>
        <w:t xml:space="preserve">  </w:t>
      </w:r>
      <w:r w:rsidRPr="000A4CD2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  </w: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วันที่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7080" w:rsidRPr="00900E4C">
        <w:rPr>
          <w:rFonts w:ascii="TH SarabunIT๙" w:hAnsi="TH SarabunIT๙" w:cs="TH SarabunIT๙"/>
          <w:sz w:val="32"/>
          <w:szCs w:val="32"/>
        </w:rPr>
        <w:t>{{doc_date_th}}</w:t>
      </w:r>
      <w:r w:rsidRPr="000A4CD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0A4CD2">
        <w:rPr>
          <w:rFonts w:ascii="TH SarabunIT๙" w:hAnsi="TH SarabunIT๙" w:cs="TH SarabunIT๙"/>
          <w:szCs w:val="24"/>
          <w:cs/>
        </w:rPr>
        <w:t xml:space="preserve">              </w:t>
      </w:r>
    </w:p>
    <w:p w:rsidR="00706FA4" w:rsidRPr="000A4CD2" w:rsidRDefault="00706FA4" w:rsidP="00706FA4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4112" behindDoc="0" locked="0" layoutInCell="1" allowOverlap="1" wp14:anchorId="0887BC6B" wp14:editId="5A540174">
                <wp:simplePos x="0" y="0"/>
                <wp:positionH relativeFrom="column">
                  <wp:posOffset>333375</wp:posOffset>
                </wp:positionH>
                <wp:positionV relativeFrom="paragraph">
                  <wp:posOffset>245109</wp:posOffset>
                </wp:positionV>
                <wp:extent cx="5400040" cy="0"/>
                <wp:effectExtent l="0" t="0" r="0" b="0"/>
                <wp:wrapNone/>
                <wp:docPr id="1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01890A10" id="Line 15" o:spid="_x0000_s1026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3pt" to="451.4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jJWJwIAAE4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การบังคับตามสัญญาประกัน ราย </w:t>
      </w:r>
      <w:r w:rsidR="00666C9B" w:rsidRPr="00900E4C">
        <w:rPr>
          <w:rFonts w:ascii="TH SarabunIT๙" w:hAnsi="TH SarabunIT๙" w:cs="TH SarabunIT๙"/>
          <w:sz w:val="32"/>
          <w:szCs w:val="32"/>
        </w:rPr>
        <w:t>{{person_name}}</w:t>
      </w:r>
      <w:r w:rsidR="00666C9B">
        <w:rPr>
          <w:rFonts w:ascii="TH SarabunIT๙" w:hAnsi="TH SarabunIT๙" w:cs="TH SarabunIT๙"/>
          <w:sz w:val="32"/>
          <w:szCs w:val="32"/>
        </w:rPr>
        <w:tab/>
      </w:r>
    </w:p>
    <w:p w:rsidR="00706FA4" w:rsidRPr="000A4CD2" w:rsidRDefault="00706FA4" w:rsidP="00706FA4">
      <w:pPr>
        <w:spacing w:before="120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หัวหน้าฝ่ายบริการศุลกากรที่ 2 (ผ่าน หน.</w:t>
      </w:r>
      <w:r w:rsidRPr="00900E4C">
        <w:rPr>
          <w:rFonts w:ascii="TH SarabunIT๙" w:hAnsi="TH SarabunIT๙" w:cs="TH SarabunIT๙" w:hint="cs"/>
          <w:sz w:val="32"/>
          <w:szCs w:val="32"/>
          <w:cs/>
        </w:rPr>
        <w:t>{{dept_abbr}}</w:t>
      </w:r>
      <w:r>
        <w:rPr>
          <w:rFonts w:ascii="TH SarabunIT๙" w:hAnsi="TH SarabunIT๙" w:cs="TH SarabunIT๙" w:hint="cs"/>
          <w:sz w:val="32"/>
          <w:szCs w:val="32"/>
          <w:cs/>
        </w:rPr>
        <w:t>.)</w:t>
      </w:r>
    </w:p>
    <w:p w:rsidR="00706FA4" w:rsidRPr="00023D48" w:rsidRDefault="002313EF" w:rsidP="002313EF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ด้วยวันที่</w:t>
      </w:r>
      <w:r w:rsidR="00706FA4" w:rsidRPr="00F457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7080" w:rsidRPr="00900E4C">
        <w:rPr>
          <w:rFonts w:ascii="TH SarabunIT๙" w:hAnsi="TH SarabunIT๙" w:cs="TH SarabunIT๙" w:hint="cs"/>
          <w:sz w:val="32"/>
          <w:szCs w:val="32"/>
          <w:cs/>
        </w:rPr>
        <w:t>{{doc_date_th}}</w:t>
      </w:r>
      <w:r w:rsidR="00706FA4" w:rsidRPr="00F457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66C9B" w:rsidRPr="00900E4C">
        <w:rPr>
          <w:rFonts w:ascii="TH SarabunIT๙" w:hAnsi="TH SarabunIT๙" w:cs="TH SarabunIT๙"/>
          <w:sz w:val="32"/>
          <w:szCs w:val="32"/>
        </w:rPr>
        <w:t>{{person_name}}</w:t>
      </w:r>
      <w:r w:rsidR="00706FA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02E1">
        <w:rPr>
          <w:rFonts w:ascii="TH SarabunIT๙" w:hAnsi="TH SarabunIT๙" w:cs="TH SarabunIT๙" w:hint="cs"/>
          <w:sz w:val="32"/>
          <w:szCs w:val="32"/>
          <w:cs/>
        </w:rPr>
        <w:t xml:space="preserve">สัญชาติ </w:t>
      </w:r>
      <w:r w:rsidR="00F62DB7" w:rsidRPr="00900E4C">
        <w:rPr>
          <w:rFonts w:ascii="TH SarabunIT๙" w:hAnsi="TH SarabunIT๙" w:cs="TH SarabunIT๙"/>
          <w:spacing w:val="-6"/>
          <w:sz w:val="32"/>
          <w:szCs w:val="32"/>
        </w:rPr>
        <w:t>{{nationality}}</w:t>
      </w:r>
      <w:r w:rsidR="00F62DB7" w:rsidRPr="00351873">
        <w:rPr>
          <w:rFonts w:ascii="TH SarabunIT๙" w:hAnsi="TH SarabunIT๙" w:cs="TH SarabunIT๙"/>
          <w:spacing w:val="-6"/>
          <w:sz w:val="32"/>
          <w:szCs w:val="32"/>
        </w:rPr>
        <w:t xml:space="preserve"> </w:t>
      </w:r>
      <w:r w:rsidR="00B70666" w:rsidRPr="0035187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หนังสือเดินทางเลขที่ </w:t>
      </w:r>
      <w:r w:rsidR="00351873" w:rsidRPr="00900E4C">
        <w:rPr>
          <w:rFonts w:ascii="TH SarabunIT๙" w:hAnsi="TH SarabunIT๙" w:cs="TH SarabunIT๙"/>
          <w:spacing w:val="-6"/>
          <w:sz w:val="32"/>
          <w:szCs w:val="32"/>
        </w:rPr>
        <w:t>{{passport_number}}</w:t>
      </w:r>
      <w:r w:rsidR="00F62DB7" w:rsidRPr="0035187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ได้</w:t>
      </w:r>
      <w:r w:rsidR="00E31510" w:rsidRPr="00351873">
        <w:rPr>
          <w:rFonts w:ascii="TH SarabunIT๙" w:hAnsi="TH SarabunIT๙" w:cs="TH SarabunIT๙" w:hint="cs"/>
          <w:spacing w:val="-6"/>
          <w:sz w:val="32"/>
          <w:szCs w:val="32"/>
          <w:cs/>
        </w:rPr>
        <w:t>นำ</w:t>
      </w:r>
      <w:r w:rsidR="00FD707A" w:rsidRPr="00900E4C">
        <w:rPr>
          <w:rFonts w:ascii="TH SarabunIT๙" w:hAnsi="TH SarabunIT๙" w:cs="TH SarabunIT๙" w:hint="cs"/>
          <w:spacing w:val="-6"/>
          <w:sz w:val="32"/>
          <w:szCs w:val="32"/>
          <w:cs/>
        </w:rPr>
        <w:t>{{vehicle_type}}</w:t>
      </w:r>
      <w:r w:rsidR="00E31510" w:rsidRPr="0035187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ยี่ห้อ </w:t>
      </w:r>
      <w:r w:rsidR="00666C9B" w:rsidRPr="00900E4C">
        <w:rPr>
          <w:rFonts w:ascii="TH SarabunIT๙" w:hAnsi="TH SarabunIT๙" w:cs="TH SarabunIT๙"/>
          <w:spacing w:val="-6"/>
          <w:sz w:val="32"/>
          <w:szCs w:val="32"/>
        </w:rPr>
        <w:t>{{vehicle_brand}}</w:t>
      </w:r>
      <w:r w:rsidR="00E31510" w:rsidRPr="00351873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E31510" w:rsidRPr="00351873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หมายเลขทะเบียน </w:t>
      </w:r>
      <w:r w:rsidR="00666C9B" w:rsidRPr="00900E4C">
        <w:rPr>
          <w:rFonts w:ascii="TH SarabunIT๙" w:hAnsi="TH SarabunIT๙" w:cs="TH SarabunIT๙"/>
          <w:spacing w:val="-6"/>
          <w:sz w:val="32"/>
          <w:szCs w:val="32"/>
        </w:rPr>
        <w:t>{{vehicle_plate}}</w:t>
      </w:r>
      <w:r w:rsidR="00E31510">
        <w:rPr>
          <w:rFonts w:ascii="TH SarabunIT๙" w:hAnsi="TH SarabunIT๙" w:cs="TH SarabunIT๙" w:hint="cs"/>
          <w:sz w:val="32"/>
          <w:szCs w:val="32"/>
          <w:cs/>
        </w:rPr>
        <w:t xml:space="preserve"> พร้อมยื่น</w:t>
      </w:r>
      <w:r w:rsidR="00F62DB7">
        <w:rPr>
          <w:rFonts w:ascii="TH SarabunIT๙" w:hAnsi="TH SarabunIT๙" w:cs="TH SarabunIT๙" w:hint="cs"/>
          <w:sz w:val="32"/>
          <w:szCs w:val="32"/>
          <w:cs/>
        </w:rPr>
        <w:t>ใบขนสินค้าพิเศษ</w:t>
      </w:r>
      <w:r w:rsidR="00E31510">
        <w:rPr>
          <w:rFonts w:ascii="TH SarabunIT๙" w:hAnsi="TH SarabunIT๙" w:cs="TH SarabunIT๙" w:hint="cs"/>
          <w:sz w:val="32"/>
          <w:szCs w:val="32"/>
          <w:cs/>
        </w:rPr>
        <w:t>ตามภาค 4 ประเภท 3 (ค)</w:t>
      </w:r>
      <w:r w:rsidR="00F62DB7">
        <w:rPr>
          <w:rFonts w:ascii="TH SarabunIT๙" w:hAnsi="TH SarabunIT๙" w:cs="TH SarabunIT๙" w:hint="cs"/>
          <w:sz w:val="32"/>
          <w:szCs w:val="32"/>
          <w:cs/>
        </w:rPr>
        <w:t xml:space="preserve"> เลขที่ </w:t>
      </w:r>
      <w:r w:rsidR="00351873" w:rsidRPr="00900E4C">
        <w:rPr>
          <w:rFonts w:ascii="TH SarabunIT๙" w:hAnsi="TH SarabunIT๙" w:cs="TH SarabunIT๙"/>
          <w:sz w:val="32"/>
          <w:szCs w:val="32"/>
        </w:rPr>
        <w:t>{{declaration_number}}</w:t>
      </w:r>
      <w:r w:rsidR="00F62DB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31510">
        <w:rPr>
          <w:rFonts w:ascii="TH SarabunIT๙" w:hAnsi="TH SarabunIT๙" w:cs="TH SarabunIT๙" w:hint="cs"/>
          <w:sz w:val="32"/>
          <w:szCs w:val="32"/>
          <w:cs/>
        </w:rPr>
        <w:t>เพื่อนำ</w:t>
      </w:r>
      <w:r w:rsidR="00FE49E9">
        <w:rPr>
          <w:rFonts w:ascii="TH SarabunIT๙" w:hAnsi="TH SarabunIT๙" w:cs="TH SarabunIT๙" w:hint="cs"/>
          <w:sz w:val="32"/>
          <w:szCs w:val="32"/>
          <w:cs/>
        </w:rPr>
        <w:t>กลับไปนอกราชอาณาจักร ซึ่ง{{vehicle_type}}</w:t>
      </w:r>
      <w:r w:rsidR="00FE49E9" w:rsidRPr="00816AF5">
        <w:rPr>
          <w:rFonts w:ascii="TH SarabunIT๙" w:hAnsi="TH SarabunIT๙" w:cs="TH SarabunIT๙" w:hint="cs"/>
          <w:spacing w:val="2"/>
          <w:sz w:val="32"/>
          <w:szCs w:val="32"/>
          <w:cs/>
        </w:rPr>
        <w:t>คันดังกล่าวได้นำเข้าทาง</w:t>
      </w:r>
      <w:r w:rsidR="00FE49E9" w:rsidRPr="00900E4C">
        <w:rPr>
          <w:rFonts w:ascii="TH SarabunIT๙" w:hAnsi="TH SarabunIT๙" w:cs="TH SarabunIT๙" w:hint="cs"/>
          <w:spacing w:val="2"/>
          <w:sz w:val="32"/>
          <w:szCs w:val="32"/>
          <w:cs/>
        </w:rPr>
        <w:t>{{import_office}}</w:t>
      </w:r>
      <w:r w:rsidR="00B70666" w:rsidRPr="00816AF5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เมื่อวันที่</w:t>
      </w:r>
      <w:r w:rsidR="008A1718">
        <w:rPr>
          <w:rFonts w:ascii="TH SarabunIT๙" w:hAnsi="TH SarabunIT๙" w:cs="TH SarabunIT๙"/>
          <w:spacing w:val="2"/>
          <w:sz w:val="32"/>
          <w:szCs w:val="32"/>
          <w:cs/>
        </w:rPr>
        <w:t xml:space="preserve"> </w:t>
      </w:r>
      <w:r w:rsidR="00937080" w:rsidRPr="00900E4C">
        <w:rPr>
          <w:rFonts w:ascii="TH SarabunIT๙" w:hAnsi="TH SarabunIT๙" w:cs="TH SarabunIT๙" w:hint="cs"/>
          <w:spacing w:val="-12"/>
          <w:sz w:val="32"/>
          <w:szCs w:val="32"/>
          <w:cs/>
        </w:rPr>
        <w:t>{{import_date_th}}</w:t>
      </w:r>
      <w:r w:rsidR="00FE49E9" w:rsidRPr="00DC4E58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และ</w:t>
      </w:r>
      <w:r w:rsidR="00FE49E9" w:rsidRPr="00023D48">
        <w:rPr>
          <w:rFonts w:ascii="TH SarabunIT๙" w:hAnsi="TH SarabunIT๙" w:cs="TH SarabunIT๙" w:hint="cs"/>
          <w:sz w:val="32"/>
          <w:szCs w:val="32"/>
          <w:cs/>
        </w:rPr>
        <w:t>สัญญาประกันกำหนด</w:t>
      </w:r>
      <w:r w:rsidR="00621821" w:rsidRPr="00023D48">
        <w:rPr>
          <w:rFonts w:ascii="TH SarabunIT๙" w:hAnsi="TH SarabunIT๙" w:cs="TH SarabunIT๙" w:hint="cs"/>
          <w:sz w:val="32"/>
          <w:szCs w:val="32"/>
          <w:cs/>
        </w:rPr>
        <w:t>ว่าจะ</w:t>
      </w:r>
      <w:r w:rsidR="00FE49E9" w:rsidRPr="00023D48">
        <w:rPr>
          <w:rFonts w:ascii="TH SarabunIT๙" w:hAnsi="TH SarabunIT๙" w:cs="TH SarabunIT๙" w:hint="cs"/>
          <w:sz w:val="32"/>
          <w:szCs w:val="32"/>
          <w:cs/>
        </w:rPr>
        <w:t>นำออกไปนอกราชอาณาจักร ภายในวันที่</w:t>
      </w:r>
      <w:r w:rsidR="00E03289" w:rsidRPr="00023D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7080" w:rsidRPr="00900E4C">
        <w:rPr>
          <w:rFonts w:ascii="TH SarabunIT๙" w:hAnsi="TH SarabunIT๙" w:cs="TH SarabunIT๙" w:hint="cs"/>
          <w:sz w:val="32"/>
          <w:szCs w:val="32"/>
          <w:cs/>
        </w:rPr>
        <w:t>{{due_date_th}}</w:t>
      </w:r>
      <w:r w:rsidR="00621821" w:rsidRPr="00023D48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 w:rsidR="00FE49E9" w:rsidRPr="00023D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621821" w:rsidRPr="00E03289" w:rsidRDefault="00621821" w:rsidP="00706F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A64A4D">
        <w:rPr>
          <w:rFonts w:ascii="TH SarabunIT๙" w:hAnsi="TH SarabunIT๙" w:cs="TH SarabunIT๙" w:hint="cs"/>
          <w:spacing w:val="-8"/>
          <w:sz w:val="32"/>
          <w:szCs w:val="32"/>
          <w:cs/>
        </w:rPr>
        <w:t>ฝ่ายควบคุมและตรวจสอบทางศุลกากร</w:t>
      </w:r>
      <w:r w:rsidR="00CF76B7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CF76B7">
        <w:rPr>
          <w:rFonts w:ascii="TH SarabunIT๙" w:hAnsi="TH SarabunIT๙" w:cs="TH SarabunIT๙" w:hint="cs"/>
          <w:spacing w:val="-8"/>
          <w:sz w:val="32"/>
          <w:szCs w:val="32"/>
          <w:cs/>
        </w:rPr>
        <w:t>ได้ตรวจสอบในระบบยานพาหนะผ่านแดน (</w:t>
      </w:r>
      <w:r w:rsidR="00CF76B7">
        <w:rPr>
          <w:rFonts w:ascii="TH SarabunIT๙" w:hAnsi="TH SarabunIT๙" w:cs="TH SarabunIT๙"/>
          <w:spacing w:val="-8"/>
          <w:sz w:val="32"/>
          <w:szCs w:val="32"/>
        </w:rPr>
        <w:t>VIS</w:t>
      </w:r>
      <w:r w:rsidR="00CF76B7">
        <w:rPr>
          <w:rFonts w:ascii="TH SarabunIT๙" w:hAnsi="TH SarabunIT๙" w:cs="TH SarabunIT๙" w:hint="cs"/>
          <w:spacing w:val="-8"/>
          <w:sz w:val="32"/>
          <w:szCs w:val="32"/>
          <w:cs/>
        </w:rPr>
        <w:t>)</w:t>
      </w:r>
      <w:r w:rsidR="00274C62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B54F16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="00274C62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>พบว่า</w:t>
      </w:r>
      <w:r w:rsidR="00B54F16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666C9B" w:rsidRPr="00900E4C">
        <w:rPr>
          <w:rFonts w:ascii="TH SarabunIT๙" w:hAnsi="TH SarabunIT๙" w:cs="TH SarabunIT๙"/>
          <w:spacing w:val="-6"/>
          <w:sz w:val="32"/>
          <w:szCs w:val="32"/>
        </w:rPr>
        <w:t>{{person_name}}</w:t>
      </w:r>
      <w:r w:rsidR="00E03289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AE37E0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>ได้นำ{{vehicle_type}}ที่นำ</w:t>
      </w:r>
      <w:r w:rsidR="00427996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>เข้าชั่วคราวตาม ภาค 4</w:t>
      </w:r>
      <w:r w:rsidR="00E52853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427996" w:rsidRPr="00666C9B">
        <w:rPr>
          <w:rFonts w:ascii="TH SarabunIT๙" w:hAnsi="TH SarabunIT๙" w:cs="TH SarabunIT๙" w:hint="cs"/>
          <w:spacing w:val="-6"/>
          <w:sz w:val="32"/>
          <w:szCs w:val="32"/>
          <w:cs/>
        </w:rPr>
        <w:t>ประเภท</w:t>
      </w:r>
      <w:r w:rsidR="00427996">
        <w:rPr>
          <w:rFonts w:ascii="TH SarabunIT๙" w:hAnsi="TH SarabunIT๙" w:cs="TH SarabunIT๙" w:hint="cs"/>
          <w:sz w:val="32"/>
          <w:szCs w:val="32"/>
          <w:cs/>
        </w:rPr>
        <w:t xml:space="preserve"> 3 (ค)</w:t>
      </w:r>
      <w:r w:rsidR="00AE37E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E37E0" w:rsidRPr="00666C9B">
        <w:rPr>
          <w:rFonts w:ascii="TH SarabunIT๙" w:hAnsi="TH SarabunIT๙" w:cs="TH SarabunIT๙" w:hint="cs"/>
          <w:spacing w:val="-10"/>
          <w:sz w:val="32"/>
          <w:szCs w:val="32"/>
          <w:cs/>
        </w:rPr>
        <w:t>แห่งพระราชกำหนดพิกัดอัต</w:t>
      </w:r>
      <w:r w:rsidR="00795260" w:rsidRPr="00666C9B">
        <w:rPr>
          <w:rFonts w:ascii="TH SarabunIT๙" w:hAnsi="TH SarabunIT๙" w:cs="TH SarabunIT๙" w:hint="cs"/>
          <w:spacing w:val="-10"/>
          <w:sz w:val="32"/>
          <w:szCs w:val="32"/>
          <w:cs/>
        </w:rPr>
        <w:t>ราศุลกากร พ.ศ. 2530 กลับออกไปนอกราชอาณาจักร</w:t>
      </w:r>
      <w:r w:rsidR="00AE37E0" w:rsidRPr="00666C9B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เมื่อวันที่ </w:t>
      </w:r>
      <w:r w:rsidR="00937080" w:rsidRPr="00900E4C">
        <w:rPr>
          <w:rFonts w:ascii="TH SarabunIT๙" w:hAnsi="TH SarabunIT๙" w:cs="TH SarabunIT๙" w:hint="cs"/>
          <w:spacing w:val="-10"/>
          <w:sz w:val="32"/>
          <w:szCs w:val="32"/>
          <w:cs/>
        </w:rPr>
        <w:t>{{doc_date_th}}</w:t>
      </w:r>
      <w:r w:rsidR="00AE37E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ซึ่งเกิน</w:t>
      </w:r>
      <w:r w:rsidR="00AE37E0" w:rsidRPr="004A5F44">
        <w:rPr>
          <w:rFonts w:ascii="TH SarabunIT๙" w:hAnsi="TH SarabunIT๙" w:cs="TH SarabunIT๙" w:hint="cs"/>
          <w:spacing w:val="4"/>
          <w:sz w:val="32"/>
          <w:szCs w:val="32"/>
          <w:cs/>
        </w:rPr>
        <w:t>ระยะเวลา</w:t>
      </w:r>
      <w:r w:rsidR="00AE37E0"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ที่กำหนด</w:t>
      </w:r>
      <w:r w:rsidR="005A229B"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เป็นจำนวน {{fine_days}} วัน</w:t>
      </w:r>
      <w:r w:rsidR="002625C3"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 xml:space="preserve"> </w:t>
      </w:r>
      <w:r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จึงควรบังคับสัญญาประกันตามประมวลระเบียบปฏิบัติศุลกากร พ.ศ.</w:t>
      </w:r>
      <w:r w:rsidRPr="004A5F44">
        <w:rPr>
          <w:rFonts w:ascii="TH SarabunIT๙" w:hAnsi="TH SarabunIT๙" w:cs="TH SarabunIT๙" w:hint="cs"/>
          <w:spacing w:val="10"/>
          <w:sz w:val="32"/>
          <w:szCs w:val="32"/>
          <w:cs/>
        </w:rPr>
        <w:t xml:space="preserve"> 2560 ข้อ 9 02 01 04 (6.2.5.2) ประกอบประกาศกรมศุลกากร</w:t>
      </w:r>
      <w:r w:rsidR="00E52853" w:rsidRPr="004A5F44">
        <w:rPr>
          <w:rFonts w:ascii="TH SarabunIT๙" w:hAnsi="TH SarabunIT๙" w:cs="TH SarabunIT๙" w:hint="cs"/>
          <w:spacing w:val="10"/>
          <w:sz w:val="32"/>
          <w:szCs w:val="32"/>
          <w:cs/>
        </w:rPr>
        <w:t xml:space="preserve"> </w:t>
      </w:r>
      <w:r w:rsidRPr="004A5F44">
        <w:rPr>
          <w:rFonts w:ascii="TH SarabunIT๙" w:hAnsi="TH SarabunIT๙" w:cs="TH SarabunIT๙" w:hint="cs"/>
          <w:spacing w:val="10"/>
          <w:sz w:val="32"/>
          <w:szCs w:val="32"/>
          <w:cs/>
        </w:rPr>
        <w:t>ที่ 146/2561 ลงวันที่ 31</w:t>
      </w:r>
      <w:r w:rsidRPr="00E03289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2561 ข้อ 22.2</w:t>
      </w:r>
    </w:p>
    <w:p w:rsidR="00621821" w:rsidRDefault="00621821" w:rsidP="00706F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:rsidR="00621821" w:rsidRDefault="00621821" w:rsidP="00706F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21821" w:rsidRDefault="00621821" w:rsidP="00706FA4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</w:p>
    <w:p w:rsidR="00621821" w:rsidRPr="000A4CD2" w:rsidRDefault="00621821" w:rsidP="00621821">
      <w:pPr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</w:t>
      </w:r>
      <w:r w:rsidRPr="000A4CD2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</w:t>
      </w:r>
      <w:r w:rsidR="004A5F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023D48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66C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3708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0328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0C7AE2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A4CD2">
        <w:rPr>
          <w:rFonts w:ascii="TH SarabunIT๙" w:hAnsi="TH SarabunIT๙" w:cs="TH SarabunIT๙"/>
          <w:sz w:val="32"/>
          <w:szCs w:val="32"/>
          <w:cs/>
        </w:rPr>
        <w:t>(</w:t>
      </w:r>
      <w:r w:rsidR="00666C9B" w:rsidRPr="00900E4C">
        <w:rPr>
          <w:rFonts w:ascii="TH SarabunIT๙" w:hAnsi="TH SarabunIT๙" w:cs="TH SarabunIT๙" w:hint="cs"/>
          <w:sz w:val="32"/>
          <w:szCs w:val="32"/>
          <w:cs/>
        </w:rPr>
        <w:t>{{proposer_name}}</w:t>
      </w:r>
      <w:r w:rsidRPr="000A4CD2">
        <w:rPr>
          <w:rFonts w:ascii="TH SarabunIT๙" w:hAnsi="TH SarabunIT๙" w:cs="TH SarabunIT๙"/>
          <w:sz w:val="32"/>
          <w:szCs w:val="32"/>
          <w:cs/>
        </w:rPr>
        <w:t>)</w:t>
      </w:r>
    </w:p>
    <w:p w:rsidR="00621821" w:rsidRDefault="00621821" w:rsidP="00621821">
      <w:pPr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</w:t>
      </w:r>
      <w:r w:rsidR="006C71D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923" w:rsidRPr="00900E4C">
        <w:rPr>
          <w:rFonts w:ascii="TH SarabunIT๙" w:hAnsi="TH SarabunIT๙" w:cs="TH SarabunIT๙" w:hint="cs"/>
          <w:sz w:val="32"/>
          <w:szCs w:val="32"/>
          <w:cs/>
        </w:rPr>
        <w:t>{{proposer_position}}</w:t>
      </w:r>
    </w:p>
    <w:p w:rsidR="00621821" w:rsidRDefault="00621821" w:rsidP="00621821">
      <w:pPr>
        <w:rPr>
          <w:rFonts w:ascii="TH SarabunIT๙" w:hAnsi="TH SarabunIT๙" w:cs="TH SarabunIT๙"/>
          <w:sz w:val="32"/>
          <w:szCs w:val="32"/>
        </w:rPr>
      </w:pPr>
    </w:p>
    <w:p w:rsidR="00621821" w:rsidRDefault="00621821" w:rsidP="00621821">
      <w:pPr>
        <w:rPr>
          <w:rFonts w:ascii="TH SarabunIT๙" w:hAnsi="TH SarabunIT๙" w:cs="TH SarabunIT๙"/>
          <w:sz w:val="32"/>
          <w:szCs w:val="32"/>
        </w:rPr>
      </w:pPr>
    </w:p>
    <w:p w:rsidR="00621821" w:rsidRDefault="00621821" w:rsidP="00621821">
      <w:pPr>
        <w:rPr>
          <w:rFonts w:ascii="TH SarabunIT๙" w:hAnsi="TH SarabunIT๙" w:cs="TH SarabunIT๙"/>
          <w:sz w:val="32"/>
          <w:szCs w:val="32"/>
        </w:rPr>
      </w:pPr>
    </w:p>
    <w:p w:rsidR="00621821" w:rsidRDefault="00C86CD0" w:rsidP="00621821">
      <w:pPr>
        <w:ind w:left="43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21821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900E4C">
        <w:rPr>
          <w:rFonts w:ascii="TH SarabunIT๙" w:hAnsi="TH SarabunIT๙" w:cs="TH SarabunIT๙" w:hint="cs"/>
          <w:sz w:val="32"/>
          <w:szCs w:val="32"/>
          <w:cs/>
        </w:rPr>
        <w:t>{{approver_name}}</w:t>
      </w:r>
      <w:r w:rsidR="00621821">
        <w:rPr>
          <w:rFonts w:ascii="TH SarabunIT๙" w:hAnsi="TH SarabunIT๙" w:cs="TH SarabunIT๙" w:hint="cs"/>
          <w:sz w:val="32"/>
          <w:szCs w:val="32"/>
          <w:cs/>
        </w:rPr>
        <w:t>)</w:t>
      </w:r>
    </w:p>
    <w:p w:rsidR="00621821" w:rsidRDefault="0087685C" w:rsidP="0087685C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</w:t>
      </w:r>
      <w:r w:rsidR="00621821" w:rsidRPr="00900E4C">
        <w:rPr>
          <w:rFonts w:ascii="TH SarabunIT๙" w:hAnsi="TH SarabunIT๙" w:cs="TH SarabunIT๙" w:hint="cs"/>
          <w:sz w:val="32"/>
          <w:szCs w:val="32"/>
          <w:cs/>
        </w:rPr>
        <w:t>{{approver_position}}</w:t>
      </w:r>
    </w:p>
    <w:p w:rsidR="00621821" w:rsidRDefault="00621821" w:rsidP="00621821">
      <w:pPr>
        <w:ind w:left="4320" w:firstLine="720"/>
        <w:rPr>
          <w:rFonts w:ascii="TH SarabunIT๙" w:hAnsi="TH SarabunIT๙" w:cs="TH SarabunIT๙"/>
          <w:sz w:val="32"/>
          <w:szCs w:val="32"/>
        </w:rPr>
      </w:pPr>
    </w:p>
    <w:p w:rsidR="00E03289" w:rsidRDefault="00E03289" w:rsidP="00621821">
      <w:pPr>
        <w:ind w:left="4320" w:firstLine="720"/>
        <w:rPr>
          <w:rFonts w:ascii="TH SarabunIT๙" w:hAnsi="TH SarabunIT๙" w:cs="TH SarabunIT๙"/>
          <w:sz w:val="32"/>
          <w:szCs w:val="32"/>
        </w:rPr>
      </w:pPr>
    </w:p>
    <w:p w:rsidR="00E03289" w:rsidRDefault="00E03289" w:rsidP="00621821">
      <w:pPr>
        <w:ind w:left="4320" w:firstLine="720"/>
        <w:rPr>
          <w:rFonts w:ascii="TH SarabunIT๙" w:hAnsi="TH SarabunIT๙" w:cs="TH SarabunIT๙"/>
          <w:sz w:val="32"/>
          <w:szCs w:val="32"/>
        </w:rPr>
      </w:pPr>
    </w:p>
    <w:p w:rsidR="00621821" w:rsidRDefault="00621821" w:rsidP="00621821">
      <w:pPr>
        <w:ind w:left="4320" w:firstLine="720"/>
        <w:rPr>
          <w:rFonts w:ascii="TH SarabunIT๙" w:hAnsi="TH SarabunIT๙" w:cs="TH SarabunIT๙"/>
          <w:sz w:val="32"/>
          <w:szCs w:val="32"/>
        </w:rPr>
      </w:pPr>
    </w:p>
    <w:p w:rsidR="00621821" w:rsidRDefault="00621821" w:rsidP="00621821">
      <w:pPr>
        <w:ind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ส่งงานคดีฯ</w:t>
      </w:r>
    </w:p>
    <w:p w:rsidR="00621821" w:rsidRDefault="00621821" w:rsidP="0062182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เพื่อพิจารณาดำเนินการ</w:t>
      </w:r>
    </w:p>
    <w:p w:rsidR="0074068F" w:rsidRDefault="0074068F" w:rsidP="00621821">
      <w:pPr>
        <w:rPr>
          <w:rFonts w:ascii="TH SarabunIT๙" w:hAnsi="TH SarabunIT๙" w:cs="TH SarabunIT๙"/>
          <w:sz w:val="32"/>
          <w:szCs w:val="32"/>
        </w:rPr>
      </w:pPr>
    </w:p>
    <w:p w:rsidR="0074068F" w:rsidRDefault="0074068F" w:rsidP="00621821">
      <w:pPr>
        <w:rPr>
          <w:rFonts w:ascii="TH SarabunIT๙" w:hAnsi="TH SarabunIT๙" w:cs="TH SarabunIT๙"/>
          <w:sz w:val="32"/>
          <w:szCs w:val="32"/>
        </w:rPr>
      </w:pPr>
    </w:p>
    <w:p w:rsidR="0074068F" w:rsidRDefault="0074068F" w:rsidP="0062182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(นายพิภพ พุทธสุข)</w:t>
      </w:r>
    </w:p>
    <w:p w:rsidR="0074068F" w:rsidRDefault="0074068F" w:rsidP="0062182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หัวหน้าฝ่ายบริการศุลกากรที่ 2</w:t>
      </w:r>
    </w:p>
    <w:p w:rsidR="00967B4D" w:rsidRDefault="00967B4D" w:rsidP="00621821">
      <w:pPr>
        <w:rPr>
          <w:rFonts w:ascii="TH SarabunIT๙" w:hAnsi="TH SarabunIT๙" w:cs="TH SarabunIT๙"/>
          <w:sz w:val="32"/>
          <w:szCs w:val="32"/>
          <w:cs/>
        </w:rPr>
      </w:pPr>
    </w:p>
    <w:p w:rsidR="00621821" w:rsidRPr="000A4CD2" w:rsidRDefault="00621821" w:rsidP="0062182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74068F" w:rsidRDefault="0074068F" w:rsidP="0074068F">
      <w:pPr>
        <w:rPr>
          <w:rFonts w:ascii="TH SarabunIT๙" w:hAnsi="TH SarabunIT๙" w:cs="TH SarabunIT๙"/>
          <w:sz w:val="32"/>
          <w:szCs w:val="32"/>
          <w:cs/>
        </w:rPr>
      </w:pPr>
      <w:r w:rsidRPr="000A4CD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  </w:t>
      </w:r>
      <w:r w:rsidRPr="000A4CD2">
        <w:rPr>
          <w:rFonts w:ascii="TH SarabunIT๙" w:hAnsi="TH SarabunIT๙" w:cs="TH SarabunIT๙"/>
          <w:b/>
          <w:bCs/>
          <w:sz w:val="22"/>
          <w:szCs w:val="22"/>
          <w:cs/>
        </w:rPr>
        <w:t xml:space="preserve"> </w:t>
      </w:r>
      <w:r w:rsidRPr="000A4CD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     </w:t>
      </w:r>
    </w:p>
    <w:p w:rsidR="0074068F" w:rsidRPr="000A4CD2" w:rsidRDefault="0074068F" w:rsidP="0074068F">
      <w:pPr>
        <w:spacing w:line="700" w:lineRule="exact"/>
        <w:jc w:val="center"/>
        <w:rPr>
          <w:rFonts w:ascii="TH SarabunIT๙" w:hAnsi="TH SarabunIT๙" w:cs="TH SarabunIT๙"/>
          <w:b/>
          <w:bCs/>
          <w:color w:val="FFFFFF"/>
          <w:spacing w:val="-20"/>
          <w:sz w:val="58"/>
          <w:szCs w:val="58"/>
        </w:rPr>
      </w:pPr>
      <w:r w:rsidRPr="000A4CD2">
        <w:rPr>
          <w:rFonts w:ascii="TH SarabunIT๙" w:hAnsi="TH SarabunIT๙" w:cs="TH SarabunIT๙"/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5F999F61" wp14:editId="23844493">
            <wp:simplePos x="0" y="0"/>
            <wp:positionH relativeFrom="margin">
              <wp:align>left</wp:align>
            </wp:positionH>
            <wp:positionV relativeFrom="paragraph">
              <wp:posOffset>-95885</wp:posOffset>
            </wp:positionV>
            <wp:extent cx="539115" cy="539750"/>
            <wp:effectExtent l="0" t="0" r="0" b="0"/>
            <wp:wrapNone/>
            <wp:docPr id="27" name="รูปภาพ 8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8" descr="krut_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D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       </w:t>
      </w:r>
      <w:r w:rsidRPr="000A4CD2">
        <w:rPr>
          <w:rFonts w:ascii="TH SarabunIT๙" w:hAnsi="TH SarabunIT๙" w:cs="TH SarabunIT๙"/>
          <w:b/>
          <w:bCs/>
          <w:sz w:val="22"/>
          <w:szCs w:val="22"/>
          <w:cs/>
        </w:rPr>
        <w:t xml:space="preserve"> </w:t>
      </w:r>
      <w:r w:rsidRPr="000A4CD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        บันทึกข้อความ</w:t>
      </w:r>
      <w:r w:rsidRPr="000A4CD2">
        <w:rPr>
          <w:rFonts w:ascii="TH SarabunIT๙" w:hAnsi="TH SarabunIT๙" w:cs="TH SarabunIT๙"/>
        </w:rPr>
        <w:tab/>
      </w:r>
      <w:r w:rsidRPr="000A4CD2">
        <w:rPr>
          <w:rFonts w:ascii="TH SarabunIT๙" w:hAnsi="TH SarabunIT๙" w:cs="TH SarabunIT๙"/>
          <w:b/>
          <w:bCs/>
          <w:color w:val="FFFFFF"/>
          <w:spacing w:val="-20"/>
          <w:sz w:val="58"/>
          <w:szCs w:val="58"/>
          <w:cs/>
        </w:rPr>
        <w:t>บันทึกข้อความ</w:t>
      </w:r>
    </w:p>
    <w:p w:rsidR="0074068F" w:rsidRPr="000A4CD2" w:rsidRDefault="0074068F" w:rsidP="0074068F">
      <w:pPr>
        <w:tabs>
          <w:tab w:val="left" w:pos="9000"/>
        </w:tabs>
        <w:rPr>
          <w:rFonts w:ascii="TH SarabunIT๙" w:hAnsi="TH SarabunIT๙" w:cs="TH SarabunIT๙"/>
          <w:noProof/>
          <w:sz w:val="32"/>
          <w:szCs w:val="32"/>
          <w:cs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1" allowOverlap="1" wp14:anchorId="24478A4E" wp14:editId="67919013">
                <wp:simplePos x="0" y="0"/>
                <wp:positionH relativeFrom="column">
                  <wp:posOffset>844550</wp:posOffset>
                </wp:positionH>
                <wp:positionV relativeFrom="paragraph">
                  <wp:posOffset>240664</wp:posOffset>
                </wp:positionV>
                <wp:extent cx="4895850" cy="0"/>
                <wp:effectExtent l="0" t="0" r="0" b="0"/>
                <wp:wrapNone/>
                <wp:docPr id="2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5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2C36F0B3" id="Line 12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5pt,18.95pt" to="452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ฝ่าบบริการศุลกากรที่ 2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สบศ. ดปบ. </w:t>
      </w:r>
      <w:r w:rsidRPr="000A4CD2">
        <w:rPr>
          <w:rFonts w:ascii="TH SarabunIT๙" w:hAnsi="TH SarabunIT๙" w:cs="TH SarabunIT๙"/>
          <w:noProof/>
          <w:sz w:val="32"/>
          <w:szCs w:val="32"/>
          <w:cs/>
        </w:rPr>
        <w:t xml:space="preserve"> โทร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074 521 030</w:t>
      </w:r>
    </w:p>
    <w:p w:rsidR="0074068F" w:rsidRPr="000A4CD2" w:rsidRDefault="0074068F" w:rsidP="0074068F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1" allowOverlap="1" wp14:anchorId="56511C84" wp14:editId="00BFD836">
                <wp:simplePos x="0" y="0"/>
                <wp:positionH relativeFrom="column">
                  <wp:posOffset>3200400</wp:posOffset>
                </wp:positionH>
                <wp:positionV relativeFrom="paragraph">
                  <wp:posOffset>243204</wp:posOffset>
                </wp:positionV>
                <wp:extent cx="2538095" cy="0"/>
                <wp:effectExtent l="0" t="0" r="0" b="0"/>
                <wp:wrapNone/>
                <wp:docPr id="2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809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13B58026" id="Line 14" o:spid="_x0000_s1026" style="position:absolute;z-index:25167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2pt,19.15pt" to="451.8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78208" behindDoc="0" locked="0" layoutInCell="1" allowOverlap="1" wp14:anchorId="5AD64471" wp14:editId="690C7F10">
                <wp:simplePos x="0" y="0"/>
                <wp:positionH relativeFrom="column">
                  <wp:posOffset>115570</wp:posOffset>
                </wp:positionH>
                <wp:positionV relativeFrom="paragraph">
                  <wp:posOffset>243204</wp:posOffset>
                </wp:positionV>
                <wp:extent cx="2758440" cy="0"/>
                <wp:effectExtent l="0" t="0" r="0" b="0"/>
                <wp:wrapNone/>
                <wp:docPr id="2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84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1E308317" id="Line 13" o:spid="_x0000_s1026" style="position:absolute;z-index:251678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.1pt,19.15pt" to="226.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กค 0502(34)</w:t>
      </w:r>
      <w:r w:rsidRPr="000A4CD2">
        <w:rPr>
          <w:rFonts w:ascii="TH SarabunIT๙" w:hAnsi="TH SarabunIT๙" w:cs="TH SarabunIT๙"/>
          <w:sz w:val="32"/>
          <w:szCs w:val="32"/>
          <w:cs/>
        </w:rPr>
        <w:t>/</w:t>
      </w:r>
      <w:r>
        <w:rPr>
          <w:rFonts w:ascii="TH SarabunIT๙" w:hAnsi="TH SarabunIT๙" w:cs="TH SarabunIT๙" w:hint="cs"/>
          <w:b/>
          <w:bCs/>
          <w:sz w:val="38"/>
          <w:szCs w:val="38"/>
          <w:cs/>
        </w:rPr>
        <w:t>-</w:t>
      </w:r>
      <w:r w:rsidRPr="000A4CD2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                           </w:t>
      </w:r>
      <w:r w:rsidRPr="000A4CD2">
        <w:rPr>
          <w:rFonts w:ascii="TH SarabunIT๙" w:hAnsi="TH SarabunIT๙" w:cs="TH SarabunIT๙"/>
          <w:b/>
          <w:bCs/>
          <w:spacing w:val="-6"/>
          <w:sz w:val="38"/>
          <w:szCs w:val="38"/>
          <w:cs/>
        </w:rPr>
        <w:t xml:space="preserve">  </w:t>
      </w:r>
      <w:r w:rsidRPr="000A4CD2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  </w: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วันที่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F1FD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7080" w:rsidRPr="00900E4C">
        <w:rPr>
          <w:rFonts w:ascii="TH SarabunIT๙" w:hAnsi="TH SarabunIT๙" w:cs="TH SarabunIT๙" w:hint="cs"/>
          <w:sz w:val="32"/>
          <w:szCs w:val="32"/>
          <w:cs/>
        </w:rPr>
        <w:t>{{doc_date_th}}</w:t>
      </w:r>
      <w:r w:rsidR="00E03289" w:rsidRPr="000A4CD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E03289" w:rsidRPr="000A4CD2">
        <w:rPr>
          <w:rFonts w:ascii="TH SarabunIT๙" w:hAnsi="TH SarabunIT๙" w:cs="TH SarabunIT๙"/>
          <w:szCs w:val="24"/>
          <w:cs/>
        </w:rPr>
        <w:t xml:space="preserve">              </w:t>
      </w:r>
    </w:p>
    <w:p w:rsidR="0074068F" w:rsidRDefault="0074068F" w:rsidP="0074068F">
      <w:pPr>
        <w:tabs>
          <w:tab w:val="left" w:pos="9000"/>
        </w:tabs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noProof/>
        </w:rPr>
        <mc:AlternateContent>
          <mc:Choice Requires="wps">
            <w:drawing>
              <wp:anchor distT="4294967295" distB="4294967295" distL="114300" distR="114300" simplePos="0" relativeHeight="251680256" behindDoc="0" locked="0" layoutInCell="1" allowOverlap="1" wp14:anchorId="1F737037" wp14:editId="2AA4BAEF">
                <wp:simplePos x="0" y="0"/>
                <wp:positionH relativeFrom="column">
                  <wp:posOffset>333375</wp:posOffset>
                </wp:positionH>
                <wp:positionV relativeFrom="paragraph">
                  <wp:posOffset>245109</wp:posOffset>
                </wp:positionV>
                <wp:extent cx="5400040" cy="0"/>
                <wp:effectExtent l="0" t="0" r="0" b="0"/>
                <wp:wrapNone/>
                <wp:docPr id="26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0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4C31E30" id="Line 15" o:spid="_x0000_s1026" style="position:absolute;z-index:251680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25pt,19.3pt" to="451.4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m0JwIAAE4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">
                <v:stroke dashstyle="1 1" endcap="round"/>
              </v:line>
            </w:pict>
          </mc:Fallback>
        </mc:AlternateContent>
      </w:r>
      <w:r w:rsidRPr="000A4CD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พิจารณาบังคับตามสัญญาประกัน ราย </w:t>
      </w:r>
      <w:r w:rsidR="00351873" w:rsidRPr="00900E4C">
        <w:rPr>
          <w:rFonts w:ascii="TH SarabunIT๙" w:hAnsi="TH SarabunIT๙" w:cs="TH SarabunIT๙"/>
          <w:sz w:val="32"/>
          <w:szCs w:val="32"/>
        </w:rPr>
        <w:t>{{person_name}}</w:t>
      </w:r>
    </w:p>
    <w:p w:rsidR="0074068F" w:rsidRPr="000A4CD2" w:rsidRDefault="0074068F" w:rsidP="0074068F">
      <w:pPr>
        <w:spacing w:before="120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นาย{{customs_office}} (ผ่าน ผอ.สบศ. และ หน.ฝบศ.2)</w:t>
      </w:r>
    </w:p>
    <w:p w:rsidR="0074068F" w:rsidRPr="00194274" w:rsidRDefault="0074068F" w:rsidP="0074068F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ด้วยวันที่ </w:t>
      </w:r>
      <w:r w:rsidR="00937080" w:rsidRPr="00EB3993">
        <w:rPr>
          <w:rFonts w:ascii="TH SarabunIT๙" w:hAnsi="TH SarabunIT๙" w:cs="TH SarabunIT๙" w:hint="cs"/>
          <w:sz w:val="32"/>
          <w:szCs w:val="32"/>
          <w:cs/>
        </w:rPr>
        <w:t>{{doc_date_th}}</w:t>
      </w:r>
      <w:r w:rsidR="001D100B" w:rsidRPr="001942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66C9B" w:rsidRPr="00EB3993">
        <w:rPr>
          <w:rFonts w:ascii="TH SarabunIT๙" w:hAnsi="TH SarabunIT๙" w:cs="TH SarabunIT๙"/>
          <w:sz w:val="32"/>
          <w:szCs w:val="32"/>
        </w:rPr>
        <w:t>{{person_name}}</w:t>
      </w:r>
      <w:r w:rsidR="00482E78" w:rsidRPr="001942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สัญชาติ </w:t>
      </w:r>
      <w:r w:rsidRPr="00EB3993">
        <w:rPr>
          <w:rFonts w:ascii="TH SarabunIT๙" w:hAnsi="TH SarabunIT๙" w:cs="TH SarabunIT๙"/>
          <w:sz w:val="32"/>
          <w:szCs w:val="32"/>
        </w:rPr>
        <w:t>{{nationality}}</w:t>
      </w:r>
      <w:r w:rsidRPr="00194274">
        <w:rPr>
          <w:rFonts w:ascii="TH SarabunIT๙" w:hAnsi="TH SarabunIT๙" w:cs="TH SarabunIT๙"/>
          <w:sz w:val="32"/>
          <w:szCs w:val="32"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หนังสือเดินทางเลขที่ </w:t>
      </w:r>
      <w:r w:rsidR="00666C9B" w:rsidRPr="00EB3993">
        <w:rPr>
          <w:rFonts w:ascii="TH SarabunIT๙" w:hAnsi="TH SarabunIT๙" w:cs="TH SarabunIT๙"/>
          <w:sz w:val="32"/>
          <w:szCs w:val="32"/>
        </w:rPr>
        <w:t>{{passport_number}}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 ได้ยื่นใบขนสินค้าพิเศษ เลขที่ </w:t>
      </w:r>
      <w:r w:rsidR="00351873" w:rsidRPr="00EB3993">
        <w:rPr>
          <w:rFonts w:ascii="TH SarabunIT๙" w:hAnsi="TH SarabunIT๙" w:cs="TH SarabunIT๙" w:hint="cs"/>
          <w:sz w:val="32"/>
          <w:szCs w:val="32"/>
          <w:cs/>
        </w:rPr>
        <w:t>{{declaration_number}}</w:t>
      </w:r>
      <w:r w:rsidR="008A17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>เพื่อนำ</w:t>
      </w:r>
      <w:r w:rsidRPr="00EB3993">
        <w:rPr>
          <w:rFonts w:ascii="TH SarabunIT๙" w:hAnsi="TH SarabunIT๙" w:cs="TH SarabunIT๙" w:hint="cs"/>
          <w:sz w:val="32"/>
          <w:szCs w:val="32"/>
          <w:cs/>
        </w:rPr>
        <w:t>{{vehicle_type}}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 ยี่ห้อ</w:t>
      </w:r>
      <w:r w:rsidR="00B54F16" w:rsidRPr="0019427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66C9B" w:rsidRPr="00EB3993">
        <w:rPr>
          <w:rFonts w:ascii="TH SarabunIT๙" w:hAnsi="TH SarabunIT๙" w:cs="TH SarabunIT๙"/>
          <w:sz w:val="32"/>
          <w:szCs w:val="32"/>
        </w:rPr>
        <w:t>{{vehicle_brand}}</w:t>
      </w:r>
      <w:r w:rsidRPr="0019427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หมายเลขทะเบียน </w:t>
      </w:r>
      <w:r w:rsidR="00666C9B" w:rsidRPr="00EB3993">
        <w:rPr>
          <w:rFonts w:ascii="TH SarabunIT๙" w:hAnsi="TH SarabunIT๙" w:cs="TH SarabunIT๙"/>
          <w:sz w:val="32"/>
          <w:szCs w:val="32"/>
        </w:rPr>
        <w:t>{{vehicle_plate}}</w:t>
      </w:r>
      <w:r w:rsidRPr="0019427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>กลับไปนอกราชอาณาจักร ซึ่ง{{vehicle_type}}คันดังกล่าวได้นำเข้าทาง</w:t>
      </w:r>
      <w:r w:rsidRPr="00EB3993">
        <w:rPr>
          <w:rFonts w:ascii="TH SarabunIT๙" w:hAnsi="TH SarabunIT๙" w:cs="TH SarabunIT๙" w:hint="cs"/>
          <w:sz w:val="32"/>
          <w:szCs w:val="32"/>
          <w:cs/>
        </w:rPr>
        <w:t>{{import_office}}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</w:t>
      </w:r>
      <w:r w:rsidR="00C86CD0" w:rsidRPr="00932A0E">
        <w:rPr>
          <w:rFonts w:ascii="TH SarabunIT๙" w:hAnsi="TH SarabunIT๙" w:cs="TH SarabunIT๙" w:hint="cs"/>
          <w:spacing w:val="2"/>
          <w:sz w:val="32"/>
          <w:szCs w:val="32"/>
          <w:cs/>
        </w:rPr>
        <w:t>{{import_date_th}}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 และสัญญาประกันกำหนดว่าจะนำออกไปนอกราชอาณาจักร</w:t>
      </w:r>
      <w:r w:rsidR="00423657" w:rsidRPr="001942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23657" w:rsidRPr="004A5F44">
        <w:rPr>
          <w:rFonts w:ascii="TH SarabunIT๙" w:hAnsi="TH SarabunIT๙" w:cs="TH SarabunIT๙" w:hint="cs"/>
          <w:spacing w:val="6"/>
          <w:sz w:val="32"/>
          <w:szCs w:val="32"/>
          <w:cs/>
        </w:rPr>
        <w:t xml:space="preserve">ภายในวันที่ </w:t>
      </w:r>
      <w:r w:rsidR="00C86CD0" w:rsidRPr="00932A0E">
        <w:rPr>
          <w:rFonts w:ascii="TH SarabunIT๙" w:hAnsi="TH SarabunIT๙" w:cs="TH SarabunIT๙" w:hint="cs"/>
          <w:spacing w:val="6"/>
          <w:sz w:val="32"/>
          <w:szCs w:val="32"/>
          <w:cs/>
        </w:rPr>
        <w:t>{{due_date_th}}</w:t>
      </w:r>
      <w:r w:rsidRPr="004A5F44">
        <w:rPr>
          <w:rFonts w:ascii="TH SarabunIT๙" w:hAnsi="TH SarabunIT๙" w:cs="TH SarabunIT๙" w:hint="cs"/>
          <w:spacing w:val="6"/>
          <w:sz w:val="32"/>
          <w:szCs w:val="32"/>
          <w:cs/>
        </w:rPr>
        <w:t xml:space="preserve"> และฝ่ายควบคุมและตรวจสอบทางศุลกากรพิจารณาแล้วพบว่า การที่</w:t>
      </w:r>
      <w:r w:rsidR="00DB77CA" w:rsidRPr="004A5F44">
        <w:rPr>
          <w:rFonts w:ascii="TH SarabunIT๙" w:hAnsi="TH SarabunIT๙" w:cs="TH SarabunIT๙" w:hint="cs"/>
          <w:spacing w:val="6"/>
          <w:sz w:val="32"/>
          <w:szCs w:val="32"/>
          <w:cs/>
        </w:rPr>
        <w:t xml:space="preserve"> </w:t>
      </w:r>
      <w:r w:rsidR="00666C9B" w:rsidRPr="00932A0E">
        <w:rPr>
          <w:rFonts w:ascii="TH SarabunIT๙" w:hAnsi="TH SarabunIT๙" w:cs="TH SarabunIT๙"/>
          <w:sz w:val="32"/>
          <w:szCs w:val="32"/>
        </w:rPr>
        <w:t>{{person_name}}</w:t>
      </w:r>
      <w:r w:rsidR="00423657" w:rsidRPr="0019427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>ไม่นำ</w:t>
      </w:r>
      <w:r w:rsidRPr="00932A0E">
        <w:rPr>
          <w:rFonts w:ascii="TH SarabunIT๙" w:hAnsi="TH SarabunIT๙" w:cs="TH SarabunIT๙" w:hint="cs"/>
          <w:sz w:val="32"/>
          <w:szCs w:val="32"/>
          <w:cs/>
        </w:rPr>
        <w:t>{{vehicle_type}}</w:t>
      </w:r>
      <w:r w:rsidR="00DB77CA" w:rsidRPr="00194274">
        <w:rPr>
          <w:rFonts w:ascii="TH SarabunIT๙" w:hAnsi="TH SarabunIT๙" w:cs="TH SarabunIT๙" w:hint="cs"/>
          <w:sz w:val="32"/>
          <w:szCs w:val="32"/>
          <w:cs/>
        </w:rPr>
        <w:t>กลับออกไปนอกราชอาณาจักรภายใน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>กำหนดเวลาตามสัญญาประกัน</w:t>
      </w:r>
      <w:r w:rsidRPr="004A5F44">
        <w:rPr>
          <w:rFonts w:ascii="TH SarabunIT๙" w:hAnsi="TH SarabunIT๙" w:cs="TH SarabunIT๙" w:hint="cs"/>
          <w:spacing w:val="8"/>
          <w:sz w:val="32"/>
          <w:szCs w:val="32"/>
          <w:cs/>
        </w:rPr>
        <w:t xml:space="preserve">เป็นการผิดสัญญาประกันจึงควรบังคับสัญญาประกันตามประมวลระเบียบปฏิบัติศุลกากร </w:t>
      </w:r>
      <w:r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พ.ศ. 2560 ข้อ 9 02 01 04 (6.2.5.2) ประกอบประกาศกรมศุลกากร</w:t>
      </w:r>
      <w:r w:rsidR="008A1718"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 xml:space="preserve"> </w:t>
      </w:r>
      <w:r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ที่ 146/2561 ลงวันที่</w:t>
      </w:r>
      <w:r w:rsidR="00BF5D56"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 xml:space="preserve"> </w:t>
      </w:r>
      <w:r w:rsidRPr="00431E52">
        <w:rPr>
          <w:rFonts w:ascii="TH SarabunIT๙" w:hAnsi="TH SarabunIT๙" w:cs="TH SarabunIT๙" w:hint="cs"/>
          <w:spacing w:val="12"/>
          <w:sz w:val="32"/>
          <w:szCs w:val="32"/>
          <w:cs/>
        </w:rPr>
        <w:t>31</w:t>
      </w:r>
      <w:r w:rsidRPr="004A5F44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พฤษภาคม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 xml:space="preserve"> 2561 ข้อ 22.2</w:t>
      </w:r>
      <w:r w:rsidRPr="0019427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94274">
        <w:rPr>
          <w:rFonts w:ascii="TH SarabunIT๙" w:hAnsi="TH SarabunIT๙" w:cs="TH SarabunIT๙" w:hint="cs"/>
          <w:sz w:val="32"/>
          <w:szCs w:val="32"/>
          <w:cs/>
        </w:rPr>
        <w:t>นั้น</w:t>
      </w:r>
    </w:p>
    <w:p w:rsidR="0074068F" w:rsidRDefault="0074068F" w:rsidP="0074068F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งานคดี ของกลางและของตกค้าง พิจารณาข้อเท็จจริงแล้วเห็นว่า เป็น</w:t>
      </w:r>
      <w:r w:rsidR="007A255B">
        <w:rPr>
          <w:rFonts w:ascii="TH SarabunIT๙" w:hAnsi="TH SarabunIT๙" w:cs="TH SarabunIT๙" w:hint="cs"/>
          <w:sz w:val="32"/>
          <w:szCs w:val="32"/>
          <w:cs/>
        </w:rPr>
        <w:t>การนำ</w:t>
      </w:r>
      <w:r w:rsidR="007A255B" w:rsidRPr="00932A0E">
        <w:rPr>
          <w:rFonts w:ascii="TH SarabunIT๙" w:hAnsi="TH SarabunIT๙" w:cs="TH SarabunIT๙" w:hint="cs"/>
          <w:sz w:val="32"/>
          <w:szCs w:val="32"/>
          <w:cs/>
        </w:rPr>
        <w:t>{{vehicle_type}}</w:t>
      </w:r>
      <w:r w:rsidR="007A255B">
        <w:rPr>
          <w:rFonts w:ascii="TH SarabunIT๙" w:hAnsi="TH SarabunIT๙" w:cs="TH SarabunIT๙" w:hint="cs"/>
          <w:sz w:val="32"/>
          <w:szCs w:val="32"/>
          <w:cs/>
        </w:rPr>
        <w:t xml:space="preserve">ที่นำเข้าชั่วคราวตามประเภท 3 (ค) ภาค 4 </w:t>
      </w:r>
      <w:r w:rsidR="007A255B" w:rsidRPr="007A255B">
        <w:rPr>
          <w:rFonts w:ascii="TH SarabunIT๙" w:hAnsi="TH SarabunIT๙" w:cs="TH SarabunIT๙" w:hint="cs"/>
          <w:sz w:val="32"/>
          <w:szCs w:val="32"/>
          <w:cs/>
        </w:rPr>
        <w:t>แห่งพระราชกำหนดพิกัดอัตราศุลกากร พ.ศ. 2530</w:t>
      </w:r>
      <w:r w:rsidR="007A255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>ออกไปเกินระยะเวลา</w:t>
      </w:r>
      <w:r w:rsidR="000A38E1" w:rsidRPr="000A38E1">
        <w:rPr>
          <w:rFonts w:ascii="TH SarabunIT๙" w:hAnsi="TH SarabunIT๙" w:cs="TH SarabunIT๙" w:hint="cs"/>
          <w:spacing w:val="-10"/>
          <w:sz w:val="32"/>
          <w:szCs w:val="32"/>
          <w:cs/>
        </w:rPr>
        <w:t>ที่กำหนด ดังนั้น เพื่อให้การดำเนินการเป็นไปตามประกาศกรมศุลกากร ที่ 146/2561 ลงวันที่ 31 พฤษภาคม 2561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 xml:space="preserve"> ข้อ 22.2 ประกอบประมวลระเบียบปฏิบัติศุลกากร พ.ศ. 2560 ข้อ 9 02 01 04 (6.2.5.2) จึงเห็นควรบังคับตามสัญญาประกัน</w:t>
      </w:r>
      <w:r w:rsidR="001E7569">
        <w:rPr>
          <w:rFonts w:ascii="TH SarabunIT๙" w:hAnsi="TH SarabunIT๙" w:cs="TH SarabunIT๙" w:hint="cs"/>
          <w:sz w:val="32"/>
          <w:szCs w:val="32"/>
          <w:cs/>
        </w:rPr>
        <w:t>ทัณ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>ฑ์บน โดยให้ปรับเป็นเงินวันละ 1,000 บาท แต่ไม่เกิน 10,000 บาท กรณีเป</w:t>
      </w:r>
      <w:r w:rsidR="00BB5BB1">
        <w:rPr>
          <w:rFonts w:ascii="TH SarabunIT๙" w:hAnsi="TH SarabunIT๙" w:cs="TH SarabunIT๙" w:hint="cs"/>
          <w:sz w:val="32"/>
          <w:szCs w:val="32"/>
          <w:cs/>
        </w:rPr>
        <w:t xml:space="preserve">็นการผิดสัญญาประกันทัณฑ์บน </w:t>
      </w:r>
      <w:r w:rsidR="00BB5BB1" w:rsidRPr="00932A0E">
        <w:rPr>
          <w:rFonts w:ascii="TH SarabunIT๙" w:hAnsi="TH SarabunIT๙" w:cs="TH SarabunIT๙" w:hint="cs"/>
          <w:sz w:val="32"/>
          <w:szCs w:val="32"/>
          <w:cs/>
        </w:rPr>
        <w:t>จำนวน{{fine_days_p2}} วัน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38E1" w:rsidRPr="005C57AA">
        <w:rPr>
          <w:rFonts w:ascii="TH SarabunIT๙" w:hAnsi="TH SarabunIT๙" w:cs="TH SarabunIT๙" w:hint="cs"/>
          <w:sz w:val="32"/>
          <w:szCs w:val="32"/>
          <w:u w:val="single"/>
          <w:cs/>
        </w:rPr>
        <w:t>รว</w:t>
      </w:r>
      <w:r w:rsidR="00B22B47">
        <w:rPr>
          <w:rFonts w:ascii="TH SarabunIT๙" w:hAnsi="TH SarabunIT๙" w:cs="TH SarabunIT๙" w:hint="cs"/>
          <w:sz w:val="32"/>
          <w:szCs w:val="32"/>
          <w:u w:val="single"/>
          <w:cs/>
        </w:rPr>
        <w:t>มเป็นเงินค่าบังคับทัณฑ์บนจำนวน {{fine_amount}} บาท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38E1" w:rsidRPr="00BF1FD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และเห็นควรให้ </w:t>
      </w:r>
      <w:r w:rsidR="000A38E1" w:rsidRPr="00932A0E">
        <w:rPr>
          <w:rFonts w:ascii="TH SarabunIT๙" w:hAnsi="TH SarabunIT๙" w:cs="TH SarabunIT๙" w:hint="cs"/>
          <w:spacing w:val="-4"/>
          <w:sz w:val="32"/>
          <w:szCs w:val="32"/>
          <w:cs/>
        </w:rPr>
        <w:t>{{dept_abbr}}</w:t>
      </w:r>
      <w:r w:rsidR="000A38E1" w:rsidRPr="00BF1FDC">
        <w:rPr>
          <w:rFonts w:ascii="TH SarabunIT๙" w:hAnsi="TH SarabunIT๙" w:cs="TH SarabunIT๙" w:hint="cs"/>
          <w:spacing w:val="-4"/>
          <w:sz w:val="32"/>
          <w:szCs w:val="32"/>
          <w:cs/>
        </w:rPr>
        <w:t>. ดำเนินการในส่วนที่เกี่ยวข้องต่อไป กรณีอยู่ในอำนาจพิจารณาสั่งการของนายด่านศุลกากร</w:t>
      </w:r>
      <w:r w:rsidR="000A38E1">
        <w:rPr>
          <w:rFonts w:ascii="TH SarabunIT๙" w:hAnsi="TH SarabunIT๙" w:cs="TH SarabunIT๙" w:hint="cs"/>
          <w:sz w:val="32"/>
          <w:szCs w:val="32"/>
          <w:cs/>
        </w:rPr>
        <w:t xml:space="preserve"> ตามคำสั่งกรมศุลกากรที่ 380/2567 ลงวันที่ 9 สิงหาคม 2567 เรื่อง การมอบอำนาจให้ปฏิบัติราชการแทนอธิบดีกรมศุลกากร ข้อ 12.1 (1) (ค) </w:t>
      </w:r>
    </w:p>
    <w:p w:rsidR="0074068F" w:rsidRPr="000A4CD2" w:rsidRDefault="0074068F" w:rsidP="00967B4D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จึงเรียนมาเพื่อโปรดพิจารณา </w:t>
      </w:r>
    </w:p>
    <w:p w:rsidR="0074068F" w:rsidRPr="000A4CD2" w:rsidRDefault="0074068F" w:rsidP="0074068F">
      <w:pPr>
        <w:rPr>
          <w:rFonts w:ascii="TH SarabunIT๙" w:hAnsi="TH SarabunIT๙" w:cs="TH SarabunIT๙"/>
          <w:sz w:val="32"/>
          <w:szCs w:val="32"/>
        </w:rPr>
      </w:pPr>
    </w:p>
    <w:p w:rsidR="00CE7CD7" w:rsidRPr="000A4CD2" w:rsidRDefault="0074068F" w:rsidP="00CE7CD7">
      <w:pPr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</w:t>
      </w:r>
      <w:r w:rsidRPr="000A4CD2">
        <w:rPr>
          <w:rFonts w:ascii="TH SarabunIT๙" w:hAnsi="TH SarabunIT๙" w:cs="TH SarabunIT๙"/>
          <w:spacing w:val="4"/>
          <w:sz w:val="32"/>
          <w:szCs w:val="32"/>
          <w:cs/>
        </w:rPr>
        <w:t xml:space="preserve">   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="009A2D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86CD0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CE7CD7" w:rsidRPr="000A4CD2">
        <w:rPr>
          <w:rFonts w:ascii="TH SarabunIT๙" w:hAnsi="TH SarabunIT๙" w:cs="TH SarabunIT๙"/>
          <w:sz w:val="32"/>
          <w:szCs w:val="32"/>
          <w:cs/>
        </w:rPr>
        <w:t>(</w:t>
      </w:r>
      <w:r w:rsidR="00C86CD0">
        <w:rPr>
          <w:rFonts w:ascii="TH SarabunIT๙" w:hAnsi="TH SarabunIT๙" w:cs="TH SarabunIT๙" w:hint="cs"/>
          <w:sz w:val="32"/>
          <w:szCs w:val="32"/>
          <w:cs/>
        </w:rPr>
        <w:t>นายสุทิน ภูเดช</w:t>
      </w:r>
      <w:r w:rsidR="00CE7CD7" w:rsidRPr="000A4CD2">
        <w:rPr>
          <w:rFonts w:ascii="TH SarabunIT๙" w:hAnsi="TH SarabunIT๙" w:cs="TH SarabunIT๙"/>
          <w:sz w:val="32"/>
          <w:szCs w:val="32"/>
          <w:cs/>
        </w:rPr>
        <w:t>)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ดำเนินการตามเสนอ</w:t>
      </w:r>
      <w:r>
        <w:rPr>
          <w:rFonts w:ascii="TH SarabunIT๙" w:hAnsi="TH SarabunIT๙" w:cs="TH SarabunIT๙"/>
          <w:sz w:val="32"/>
          <w:szCs w:val="32"/>
          <w:cs/>
        </w:rPr>
        <w:t xml:space="preserve">           </w:t>
      </w:r>
      <w:r w:rsidRPr="000A4CD2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666C9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86CD0">
        <w:rPr>
          <w:rFonts w:ascii="TH SarabunIT๙" w:hAnsi="TH SarabunIT๙" w:cs="TH SarabunIT๙" w:hint="cs"/>
          <w:sz w:val="32"/>
          <w:szCs w:val="32"/>
          <w:cs/>
        </w:rPr>
        <w:t xml:space="preserve">       นิติกร</w:t>
      </w:r>
      <w:r w:rsidR="00666C9B">
        <w:rPr>
          <w:rFonts w:ascii="TH SarabunIT๙" w:hAnsi="TH SarabunIT๙" w:cs="TH SarabunIT๙" w:hint="cs"/>
          <w:sz w:val="32"/>
          <w:szCs w:val="32"/>
          <w:cs/>
        </w:rPr>
        <w:t>ชำนาญการ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ส่ง งานพรมแดนฯ ดำเนินการ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  <w:cs/>
        </w:rPr>
      </w:pPr>
    </w:p>
    <w:p w:rsidR="00E6508E" w:rsidRDefault="00E6508E" w:rsidP="00CE7CD7">
      <w:pPr>
        <w:rPr>
          <w:rFonts w:ascii="TH SarabunIT๙" w:hAnsi="TH SarabunIT๙" w:cs="TH SarabunIT๙"/>
          <w:sz w:val="32"/>
          <w:szCs w:val="32"/>
        </w:rPr>
      </w:pPr>
    </w:p>
    <w:p w:rsidR="00CE7CD7" w:rsidRDefault="00E6508E" w:rsidP="00CE7CD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(นายหะริน หอวัง)</w:t>
      </w:r>
      <w:r w:rsidR="00CE7CD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E7CD7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E7CD7">
        <w:rPr>
          <w:rFonts w:ascii="TH SarabunIT๙" w:hAnsi="TH SarabunIT๙" w:cs="TH SarabunIT๙" w:hint="cs"/>
          <w:sz w:val="32"/>
          <w:szCs w:val="32"/>
          <w:cs/>
        </w:rPr>
        <w:t xml:space="preserve">          (นายพิภพ พุทธสุข)</w:t>
      </w:r>
    </w:p>
    <w:p w:rsidR="00CE7CD7" w:rsidRDefault="004F7B2D" w:rsidP="00CE7CD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CE7CD7">
        <w:rPr>
          <w:rFonts w:ascii="TH SarabunIT๙" w:hAnsi="TH SarabunIT๙" w:cs="TH SarabunIT๙" w:hint="cs"/>
          <w:sz w:val="32"/>
          <w:szCs w:val="32"/>
          <w:cs/>
        </w:rPr>
        <w:t xml:space="preserve">นาย{{customs_office}}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E7CD7">
        <w:rPr>
          <w:rFonts w:ascii="TH SarabunIT๙" w:hAnsi="TH SarabunIT๙" w:cs="TH SarabunIT๙" w:hint="cs"/>
          <w:sz w:val="32"/>
          <w:szCs w:val="32"/>
          <w:cs/>
        </w:rPr>
        <w:t xml:space="preserve">หัวหน้าฝ่ายบริการศุลกากรที่ 2 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งานพรมแดนฯ ดำเนินการแล้ว                                                </w:t>
      </w:r>
    </w:p>
    <w:p w:rsidR="00CE7CD7" w:rsidRDefault="00CE7CD7" w:rsidP="00CE7CD7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</w:t>
      </w:r>
      <w:r w:rsidR="001D7C2D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2558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1D7C2D">
        <w:rPr>
          <w:rFonts w:ascii="TH SarabunIT๙" w:hAnsi="TH SarabunIT๙" w:cs="TH SarabunIT๙" w:hint="cs"/>
          <w:sz w:val="32"/>
          <w:szCs w:val="32"/>
          <w:cs/>
        </w:rPr>
        <w:t>นายพิภพ พุทธสุข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:rsidR="001D7C2D" w:rsidRDefault="00CE7CD7" w:rsidP="00CE7CD7">
      <w:pPr>
        <w:rPr>
          <w:rFonts w:ascii="TH SarabunIT๙" w:hAnsi="TH SarabunIT๙" w:cs="TH SarabunIT๙"/>
          <w:sz w:val="32"/>
          <w:szCs w:val="32"/>
        </w:rPr>
      </w:pPr>
      <w:r w:rsidRPr="00444B80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72546F54" wp14:editId="2C3FEDB1">
                <wp:simplePos x="0" y="0"/>
                <wp:positionH relativeFrom="page">
                  <wp:posOffset>552450</wp:posOffset>
                </wp:positionH>
                <wp:positionV relativeFrom="paragraph">
                  <wp:posOffset>441325</wp:posOffset>
                </wp:positionV>
                <wp:extent cx="6629400" cy="140462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7CD7" w:rsidRPr="00444B80" w:rsidRDefault="00CE7CD7" w:rsidP="00CE7CD7">
                            <w:pPr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</w:pPr>
                            <w:r w:rsidRPr="00444B80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2"/>
                                <w:szCs w:val="24"/>
                                <w:u w:val="single"/>
                                <w:cs/>
                              </w:rPr>
                              <w:t>หมายเหตุ</w:t>
                            </w:r>
                            <w:r w:rsidRPr="00444B80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 xml:space="preserve"> บัง</w:t>
                            </w:r>
                            <w:r w:rsidR="00B22B47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>คับสัญญาประกันทัณฑ์บน เป็นเงิน {{fine_amount}} บาท (</w:t>
                            </w:r>
                            <w:r w:rsidR="001D7C2D" w:rsidRPr="00932A0E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>{{fine_amount_th}}</w:t>
                            </w:r>
                            <w:r w:rsidRPr="00444B80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>) ตามใบเสร็จรับเงิน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 xml:space="preserve">เลขที่ </w:t>
                            </w:r>
                            <w:r w:rsidR="00351873" w:rsidRPr="00932A0E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>{{receipt_number}}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932A0E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 xml:space="preserve">ลงวันที่ </w:t>
                            </w:r>
                            <w:r w:rsidR="00351873" w:rsidRPr="00932A0E">
                              <w:rPr>
                                <w:rFonts w:ascii="TH SarabunIT๙" w:hAnsi="TH SarabunIT๙" w:cs="TH SarabunIT๙" w:hint="cs"/>
                                <w:sz w:val="22"/>
                                <w:szCs w:val="24"/>
                                <w:cs/>
                              </w:rPr>
                              <w:t>{{receipt_date_th}}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546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.5pt;margin-top:34.75pt;width:522pt;height:110.6pt;z-index:2516833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" stroked="f">
                <v:textbox style="mso-fit-shape-to-text:t">
                  <w:txbxContent>
                    <w:p w:rsidR="00CE7CD7" w:rsidRPr="00444B80" w:rsidRDefault="00CE7CD7" w:rsidP="00CE7CD7">
                      <w:pPr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</w:pPr>
                      <w:r w:rsidRPr="00444B80">
                        <w:rPr>
                          <w:rFonts w:ascii="TH SarabunIT๙" w:hAnsi="TH SarabunIT๙" w:cs="TH SarabunIT๙" w:hint="cs"/>
                          <w:b/>
                          <w:bCs/>
                          <w:sz w:val="22"/>
                          <w:szCs w:val="24"/>
                          <w:u w:val="single"/>
                          <w:cs/>
                        </w:rPr>
                        <w:t>หมายเหตุ</w:t>
                      </w:r>
                      <w:r w:rsidRPr="00444B80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 xml:space="preserve"> บัง</w:t>
                      </w:r>
                      <w:r w:rsidR="00B22B47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>คับสัญญาประกันทัณฑ์บน เป็นเงิน {{fine_amount}} บาท (</w:t>
                      </w:r>
                      <w:r w:rsidR="001D7C2D" w:rsidRPr="00932A0E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>{{fine_amount_th}}</w:t>
                      </w:r>
                      <w:r w:rsidRPr="00444B80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>) ตามใบเสร็จรับเงิน</w:t>
                      </w:r>
                      <w:r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 xml:space="preserve">เลขที่ </w:t>
                      </w:r>
                      <w:r w:rsidR="00351873" w:rsidRPr="00932A0E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>{{receipt_number}}</w:t>
                      </w:r>
                      <w:r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 xml:space="preserve"> </w:t>
                      </w:r>
                      <w:r w:rsidRPr="00932A0E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 xml:space="preserve">ลงวันที่ </w:t>
                      </w:r>
                      <w:r w:rsidR="00351873" w:rsidRPr="00932A0E">
                        <w:rPr>
                          <w:rFonts w:ascii="TH SarabunIT๙" w:hAnsi="TH SarabunIT๙" w:cs="TH SarabunIT๙" w:hint="cs"/>
                          <w:sz w:val="22"/>
                          <w:szCs w:val="24"/>
                          <w:cs/>
                        </w:rPr>
                        <w:t>{{receipt_date_th}}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</w:t>
      </w:r>
      <w:r w:rsidR="001D7C2D">
        <w:rPr>
          <w:rFonts w:ascii="TH SarabunIT๙" w:hAnsi="TH SarabunIT๙" w:cs="TH SarabunIT๙" w:hint="cs"/>
          <w:sz w:val="32"/>
          <w:szCs w:val="32"/>
          <w:cs/>
        </w:rPr>
        <w:t xml:space="preserve">                     {{proposer_position}} รักษาการในตำแหน่ง</w:t>
      </w:r>
    </w:p>
    <w:p w:rsidR="009A2D33" w:rsidRDefault="001D7C2D" w:rsidP="001D7C2D">
      <w:pPr>
        <w:ind w:left="43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="00CE7CD7">
        <w:rPr>
          <w:rFonts w:ascii="TH SarabunIT๙" w:hAnsi="TH SarabunIT๙" w:cs="TH SarabunIT๙" w:hint="cs"/>
          <w:sz w:val="32"/>
          <w:szCs w:val="32"/>
          <w:cs/>
        </w:rPr>
        <w:t>ผู้อำนวยการส่วนบริการศุลกากร</w:t>
      </w:r>
      <w:r w:rsidR="002D40C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</w:t>
      </w:r>
      <w:r w:rsidR="00444B8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</w:t>
      </w:r>
      <w:r w:rsidR="002D40C0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</w:t>
      </w:r>
    </w:p>
    <w:sectPr w:rsidR="009A2D33" w:rsidSect="00967B4D">
      <w:headerReference w:type="even" r:id="rId7"/>
      <w:pgSz w:w="11906" w:h="16838" w:code="9"/>
      <w:pgMar w:top="1021" w:right="1134" w:bottom="28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78F" w:rsidRDefault="0067478F">
      <w:r>
        <w:separator/>
      </w:r>
    </w:p>
  </w:endnote>
  <w:endnote w:type="continuationSeparator" w:id="0">
    <w:p w:rsidR="0067478F" w:rsidRDefault="0067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5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78F" w:rsidRDefault="0067478F">
      <w:r>
        <w:separator/>
      </w:r>
    </w:p>
  </w:footnote>
  <w:footnote w:type="continuationSeparator" w:id="0">
    <w:p w:rsidR="0067478F" w:rsidRDefault="00674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B84631" w:rsidRDefault="00B846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CD2"/>
    <w:rsid w:val="000009B3"/>
    <w:rsid w:val="0000141A"/>
    <w:rsid w:val="00023D48"/>
    <w:rsid w:val="00032912"/>
    <w:rsid w:val="00041424"/>
    <w:rsid w:val="00043C9C"/>
    <w:rsid w:val="0004681F"/>
    <w:rsid w:val="00055E5F"/>
    <w:rsid w:val="0006125A"/>
    <w:rsid w:val="0006583D"/>
    <w:rsid w:val="00094D70"/>
    <w:rsid w:val="000A38E1"/>
    <w:rsid w:val="000A4CD2"/>
    <w:rsid w:val="000C2D3A"/>
    <w:rsid w:val="000C3649"/>
    <w:rsid w:val="000C5C7F"/>
    <w:rsid w:val="000C68FA"/>
    <w:rsid w:val="000C7AE2"/>
    <w:rsid w:val="000D45B5"/>
    <w:rsid w:val="000D658D"/>
    <w:rsid w:val="00107DC9"/>
    <w:rsid w:val="00120739"/>
    <w:rsid w:val="00134A4B"/>
    <w:rsid w:val="001423D5"/>
    <w:rsid w:val="00165F19"/>
    <w:rsid w:val="001719BD"/>
    <w:rsid w:val="00181FC5"/>
    <w:rsid w:val="00185846"/>
    <w:rsid w:val="001878BA"/>
    <w:rsid w:val="001938BF"/>
    <w:rsid w:val="00193FB7"/>
    <w:rsid w:val="00194274"/>
    <w:rsid w:val="001A236F"/>
    <w:rsid w:val="001A50F4"/>
    <w:rsid w:val="001B3805"/>
    <w:rsid w:val="001B6BD6"/>
    <w:rsid w:val="001C1E3B"/>
    <w:rsid w:val="001D100B"/>
    <w:rsid w:val="001D2D8E"/>
    <w:rsid w:val="001D7C2D"/>
    <w:rsid w:val="001E7569"/>
    <w:rsid w:val="001F5E85"/>
    <w:rsid w:val="00201660"/>
    <w:rsid w:val="00202289"/>
    <w:rsid w:val="002313EF"/>
    <w:rsid w:val="00234405"/>
    <w:rsid w:val="00236EDF"/>
    <w:rsid w:val="0024126F"/>
    <w:rsid w:val="0024284B"/>
    <w:rsid w:val="00257BFB"/>
    <w:rsid w:val="002625C3"/>
    <w:rsid w:val="002747A4"/>
    <w:rsid w:val="00274C62"/>
    <w:rsid w:val="0028535A"/>
    <w:rsid w:val="002A5F7A"/>
    <w:rsid w:val="002A68AE"/>
    <w:rsid w:val="002D0C13"/>
    <w:rsid w:val="002D40C0"/>
    <w:rsid w:val="002D4E13"/>
    <w:rsid w:val="002E1EB8"/>
    <w:rsid w:val="002E6089"/>
    <w:rsid w:val="002F18A8"/>
    <w:rsid w:val="002F20E1"/>
    <w:rsid w:val="002F2539"/>
    <w:rsid w:val="00300F3B"/>
    <w:rsid w:val="00351873"/>
    <w:rsid w:val="0035685D"/>
    <w:rsid w:val="00361270"/>
    <w:rsid w:val="00387B20"/>
    <w:rsid w:val="003965C6"/>
    <w:rsid w:val="00397105"/>
    <w:rsid w:val="003A54A5"/>
    <w:rsid w:val="003B0B81"/>
    <w:rsid w:val="003B1722"/>
    <w:rsid w:val="003D668F"/>
    <w:rsid w:val="003E582F"/>
    <w:rsid w:val="004204D6"/>
    <w:rsid w:val="00423657"/>
    <w:rsid w:val="00427996"/>
    <w:rsid w:val="00431E52"/>
    <w:rsid w:val="00436ECA"/>
    <w:rsid w:val="00441B47"/>
    <w:rsid w:val="00443E16"/>
    <w:rsid w:val="00443F93"/>
    <w:rsid w:val="00444B80"/>
    <w:rsid w:val="004470AA"/>
    <w:rsid w:val="00447396"/>
    <w:rsid w:val="004824FA"/>
    <w:rsid w:val="00482E78"/>
    <w:rsid w:val="004833BF"/>
    <w:rsid w:val="00497633"/>
    <w:rsid w:val="004A5F22"/>
    <w:rsid w:val="004A5F44"/>
    <w:rsid w:val="004B0E42"/>
    <w:rsid w:val="004B4D7E"/>
    <w:rsid w:val="004C53C8"/>
    <w:rsid w:val="004F7B2D"/>
    <w:rsid w:val="00502D39"/>
    <w:rsid w:val="00506B44"/>
    <w:rsid w:val="00516786"/>
    <w:rsid w:val="0052073B"/>
    <w:rsid w:val="00540D78"/>
    <w:rsid w:val="005425A8"/>
    <w:rsid w:val="00553666"/>
    <w:rsid w:val="0057416D"/>
    <w:rsid w:val="00577809"/>
    <w:rsid w:val="005A229B"/>
    <w:rsid w:val="005A74DE"/>
    <w:rsid w:val="005B3CDE"/>
    <w:rsid w:val="005B7E99"/>
    <w:rsid w:val="005C57AA"/>
    <w:rsid w:val="005D1359"/>
    <w:rsid w:val="005F4EE0"/>
    <w:rsid w:val="00610356"/>
    <w:rsid w:val="00612B51"/>
    <w:rsid w:val="00613DE2"/>
    <w:rsid w:val="00621821"/>
    <w:rsid w:val="00666C9B"/>
    <w:rsid w:val="0067478F"/>
    <w:rsid w:val="0068244E"/>
    <w:rsid w:val="00697B6A"/>
    <w:rsid w:val="006A175C"/>
    <w:rsid w:val="006A4118"/>
    <w:rsid w:val="006B1378"/>
    <w:rsid w:val="006B17F4"/>
    <w:rsid w:val="006B72B7"/>
    <w:rsid w:val="006C58E7"/>
    <w:rsid w:val="006C71D1"/>
    <w:rsid w:val="006D16F7"/>
    <w:rsid w:val="006E31FA"/>
    <w:rsid w:val="006F02E1"/>
    <w:rsid w:val="0070264A"/>
    <w:rsid w:val="0070514A"/>
    <w:rsid w:val="00706FA4"/>
    <w:rsid w:val="007127A0"/>
    <w:rsid w:val="007154B5"/>
    <w:rsid w:val="00732852"/>
    <w:rsid w:val="00736CA1"/>
    <w:rsid w:val="0074068F"/>
    <w:rsid w:val="007567DB"/>
    <w:rsid w:val="00761358"/>
    <w:rsid w:val="007941B5"/>
    <w:rsid w:val="00795260"/>
    <w:rsid w:val="007955BD"/>
    <w:rsid w:val="007A255B"/>
    <w:rsid w:val="007A77CC"/>
    <w:rsid w:val="007B0FAD"/>
    <w:rsid w:val="007B1791"/>
    <w:rsid w:val="007C221A"/>
    <w:rsid w:val="007C4349"/>
    <w:rsid w:val="007C6D74"/>
    <w:rsid w:val="007E6E95"/>
    <w:rsid w:val="007F1A71"/>
    <w:rsid w:val="00816AF5"/>
    <w:rsid w:val="00830FF4"/>
    <w:rsid w:val="0083668F"/>
    <w:rsid w:val="00841186"/>
    <w:rsid w:val="008535D9"/>
    <w:rsid w:val="008559D6"/>
    <w:rsid w:val="0085658B"/>
    <w:rsid w:val="0086677E"/>
    <w:rsid w:val="008720A2"/>
    <w:rsid w:val="0087685C"/>
    <w:rsid w:val="00881320"/>
    <w:rsid w:val="008A1718"/>
    <w:rsid w:val="008C0CD0"/>
    <w:rsid w:val="008C2163"/>
    <w:rsid w:val="008D01E2"/>
    <w:rsid w:val="008E157A"/>
    <w:rsid w:val="00900E4C"/>
    <w:rsid w:val="00904C2B"/>
    <w:rsid w:val="00912521"/>
    <w:rsid w:val="00914999"/>
    <w:rsid w:val="00921E9F"/>
    <w:rsid w:val="00923102"/>
    <w:rsid w:val="00932A0E"/>
    <w:rsid w:val="00937080"/>
    <w:rsid w:val="00946E2C"/>
    <w:rsid w:val="00950731"/>
    <w:rsid w:val="00951D06"/>
    <w:rsid w:val="00954138"/>
    <w:rsid w:val="00965E65"/>
    <w:rsid w:val="00967B4D"/>
    <w:rsid w:val="00967C10"/>
    <w:rsid w:val="009813B5"/>
    <w:rsid w:val="00990D85"/>
    <w:rsid w:val="009A2D33"/>
    <w:rsid w:val="009A3923"/>
    <w:rsid w:val="009C74E1"/>
    <w:rsid w:val="009D74D7"/>
    <w:rsid w:val="00A0321F"/>
    <w:rsid w:val="00A07DF8"/>
    <w:rsid w:val="00A10DAF"/>
    <w:rsid w:val="00A30E95"/>
    <w:rsid w:val="00A60D81"/>
    <w:rsid w:val="00A64A4D"/>
    <w:rsid w:val="00A64DF4"/>
    <w:rsid w:val="00A841C7"/>
    <w:rsid w:val="00A87B69"/>
    <w:rsid w:val="00A92C9A"/>
    <w:rsid w:val="00A97E58"/>
    <w:rsid w:val="00AB3BC8"/>
    <w:rsid w:val="00AB4EF6"/>
    <w:rsid w:val="00AB6E08"/>
    <w:rsid w:val="00AC4217"/>
    <w:rsid w:val="00AD0725"/>
    <w:rsid w:val="00AE37E0"/>
    <w:rsid w:val="00AE390F"/>
    <w:rsid w:val="00AE4267"/>
    <w:rsid w:val="00AF10E0"/>
    <w:rsid w:val="00B002E5"/>
    <w:rsid w:val="00B1052F"/>
    <w:rsid w:val="00B224DA"/>
    <w:rsid w:val="00B22B47"/>
    <w:rsid w:val="00B43C3B"/>
    <w:rsid w:val="00B477F8"/>
    <w:rsid w:val="00B51B3E"/>
    <w:rsid w:val="00B523B2"/>
    <w:rsid w:val="00B54F16"/>
    <w:rsid w:val="00B70666"/>
    <w:rsid w:val="00B80B01"/>
    <w:rsid w:val="00B84631"/>
    <w:rsid w:val="00B8566C"/>
    <w:rsid w:val="00B857A1"/>
    <w:rsid w:val="00B97531"/>
    <w:rsid w:val="00BB5BB1"/>
    <w:rsid w:val="00BD7BB4"/>
    <w:rsid w:val="00BE1EEE"/>
    <w:rsid w:val="00BF1FDC"/>
    <w:rsid w:val="00BF5D56"/>
    <w:rsid w:val="00C1096D"/>
    <w:rsid w:val="00C13F57"/>
    <w:rsid w:val="00C2565C"/>
    <w:rsid w:val="00C85B89"/>
    <w:rsid w:val="00C86CD0"/>
    <w:rsid w:val="00C87E7C"/>
    <w:rsid w:val="00C94909"/>
    <w:rsid w:val="00CE0287"/>
    <w:rsid w:val="00CE7CD7"/>
    <w:rsid w:val="00CF76B7"/>
    <w:rsid w:val="00D01A93"/>
    <w:rsid w:val="00D13561"/>
    <w:rsid w:val="00D35165"/>
    <w:rsid w:val="00D40E4A"/>
    <w:rsid w:val="00D4689D"/>
    <w:rsid w:val="00D518B7"/>
    <w:rsid w:val="00D5496A"/>
    <w:rsid w:val="00D60159"/>
    <w:rsid w:val="00D6626B"/>
    <w:rsid w:val="00D9614A"/>
    <w:rsid w:val="00DA672A"/>
    <w:rsid w:val="00DB7371"/>
    <w:rsid w:val="00DB741A"/>
    <w:rsid w:val="00DB77CA"/>
    <w:rsid w:val="00DC4E58"/>
    <w:rsid w:val="00DC6853"/>
    <w:rsid w:val="00DD267F"/>
    <w:rsid w:val="00DF05F2"/>
    <w:rsid w:val="00DF0FD6"/>
    <w:rsid w:val="00E03289"/>
    <w:rsid w:val="00E03460"/>
    <w:rsid w:val="00E11685"/>
    <w:rsid w:val="00E2558F"/>
    <w:rsid w:val="00E30CE3"/>
    <w:rsid w:val="00E31510"/>
    <w:rsid w:val="00E37E12"/>
    <w:rsid w:val="00E508A2"/>
    <w:rsid w:val="00E52853"/>
    <w:rsid w:val="00E537F1"/>
    <w:rsid w:val="00E64D52"/>
    <w:rsid w:val="00E6508E"/>
    <w:rsid w:val="00E667E6"/>
    <w:rsid w:val="00E85E4F"/>
    <w:rsid w:val="00EB3993"/>
    <w:rsid w:val="00EB5645"/>
    <w:rsid w:val="00ED2DE8"/>
    <w:rsid w:val="00ED4F65"/>
    <w:rsid w:val="00EE0C32"/>
    <w:rsid w:val="00EE1F92"/>
    <w:rsid w:val="00EE413E"/>
    <w:rsid w:val="00F06498"/>
    <w:rsid w:val="00F116A9"/>
    <w:rsid w:val="00F23720"/>
    <w:rsid w:val="00F26831"/>
    <w:rsid w:val="00F4094B"/>
    <w:rsid w:val="00F43BB0"/>
    <w:rsid w:val="00F45748"/>
    <w:rsid w:val="00F51D71"/>
    <w:rsid w:val="00F535D3"/>
    <w:rsid w:val="00F57925"/>
    <w:rsid w:val="00F62DB7"/>
    <w:rsid w:val="00F819F8"/>
    <w:rsid w:val="00F90C75"/>
    <w:rsid w:val="00F92927"/>
    <w:rsid w:val="00FA6C07"/>
    <w:rsid w:val="00FB3848"/>
    <w:rsid w:val="00FB3B7C"/>
    <w:rsid w:val="00FB3EF2"/>
    <w:rsid w:val="00FD707A"/>
    <w:rsid w:val="00FE0C67"/>
    <w:rsid w:val="00FE49E9"/>
    <w:rsid w:val="00FE6D0A"/>
    <w:rsid w:val="00FF0131"/>
    <w:rsid w:val="00FF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9F6031"/>
  <w15:chartTrackingRefBased/>
  <w15:docId w15:val="{EC2DE655-8C0E-4BC8-9872-B69BE9F2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813B5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9813B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06261\Desktop\&#3627;&#3609;&#3633;&#3591;&#3626;&#3639;&#3629;&#3616;&#3634;&#3618;&#3651;&#3609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หนังสือภายใน</Template>
  <TotalTime>0</TotalTime>
  <Pages>2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SPM</Company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Yupa Chayket</dc:creator>
  <cp:keywords/>
  <dc:description/>
  <cp:lastModifiedBy>108780</cp:lastModifiedBy>
  <cp:revision>2</cp:revision>
  <cp:lastPrinted>2025-12-19T03:40:00Z</cp:lastPrinted>
  <dcterms:created xsi:type="dcterms:W3CDTF">2026-07-16T07:45:00Z</dcterms:created>
  <dcterms:modified xsi:type="dcterms:W3CDTF">2026-07-16T07:45:00Z</dcterms:modified>
</cp:coreProperties>
</file>